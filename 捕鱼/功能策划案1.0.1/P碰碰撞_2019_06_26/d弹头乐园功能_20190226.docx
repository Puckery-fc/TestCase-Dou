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F09FB5" w14:textId="77777777" w:rsidR="00041382" w:rsidRDefault="00041382">
      <w:pPr>
        <w:rPr>
          <w:b/>
        </w:rPr>
      </w:pPr>
    </w:p>
    <w:p w14:paraId="032BA059" w14:textId="77777777" w:rsidR="00041382" w:rsidRDefault="00DF021B">
      <w:pPr>
        <w:jc w:val="center"/>
        <w:rPr>
          <w:sz w:val="52"/>
        </w:rPr>
      </w:pPr>
      <w:r>
        <w:rPr>
          <w:rFonts w:hint="eastAsia"/>
          <w:b/>
          <w:sz w:val="52"/>
        </w:rPr>
        <w:t>弹头乐园功能策划案</w:t>
      </w:r>
    </w:p>
    <w:p w14:paraId="3BB335A6" w14:textId="55406BA8" w:rsidR="00041382" w:rsidRDefault="00DF021B">
      <w:pPr>
        <w:jc w:val="center"/>
      </w:pPr>
      <w:r>
        <w:object w:dxaOrig="225" w:dyaOrig="225" w14:anchorId="4D0284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alt="" style="width:41.95pt;height:18.15pt" o:ole="">
            <v:imagedata r:id="rId9" o:title=""/>
          </v:shape>
          <w:control r:id="rId10" w:name="CheckBox1" w:shapeid="_x0000_i1033"/>
        </w:object>
      </w:r>
      <w:r>
        <w:object w:dxaOrig="225" w:dyaOrig="225" w14:anchorId="74ABDC6B">
          <v:shape id="_x0000_i1035" type="#_x0000_t75" alt="" style="width:41.95pt;height:18.15pt" o:ole="">
            <v:imagedata r:id="rId11" o:title=""/>
          </v:shape>
          <w:control r:id="rId12" w:name="CheckBox11" w:shapeid="_x0000_i1035"/>
        </w:object>
      </w:r>
      <w:r>
        <w:object w:dxaOrig="225" w:dyaOrig="225" w14:anchorId="0033DBD4">
          <v:shape id="_x0000_i1037" type="#_x0000_t75" alt="" style="width:67pt;height:18.15pt" o:ole="">
            <v:imagedata r:id="rId13" o:title=""/>
          </v:shape>
          <w:control r:id="rId14" w:name="CheckBox12" w:shapeid="_x0000_i1037"/>
        </w:object>
      </w:r>
      <w:r>
        <w:object w:dxaOrig="225" w:dyaOrig="225" w14:anchorId="6084F74E">
          <v:shape id="_x0000_i1039" type="#_x0000_t75" alt="" style="width:67pt;height:18.15pt" o:ole="">
            <v:imagedata r:id="rId15" o:title=""/>
          </v:shape>
          <w:control r:id="rId16" w:name="CheckBox121" w:shapeid="_x0000_i1039"/>
        </w:object>
      </w:r>
    </w:p>
    <w:p w14:paraId="651DE770" w14:textId="77777777" w:rsidR="00041382" w:rsidRDefault="00041382"/>
    <w:p w14:paraId="4744A521" w14:textId="77777777" w:rsidR="00041382" w:rsidRDefault="00041382"/>
    <w:p w14:paraId="2F7FBCFA" w14:textId="77777777" w:rsidR="00041382" w:rsidRDefault="00041382"/>
    <w:p w14:paraId="5281A26E" w14:textId="77777777" w:rsidR="00041382" w:rsidRDefault="00041382"/>
    <w:p w14:paraId="5241271C" w14:textId="75FE4C7D" w:rsidR="00041382" w:rsidRDefault="00DF021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创建日期：</w:t>
      </w:r>
      <w:r>
        <w:rPr>
          <w:b/>
          <w:sz w:val="28"/>
          <w:szCs w:val="28"/>
        </w:rPr>
        <w:t>20</w:t>
      </w:r>
      <w:r>
        <w:rPr>
          <w:rFonts w:hint="eastAsia"/>
          <w:b/>
          <w:sz w:val="28"/>
          <w:szCs w:val="28"/>
        </w:rPr>
        <w:t>19年</w:t>
      </w:r>
      <w:r w:rsidR="00F50628">
        <w:rPr>
          <w:rFonts w:hint="eastAsia"/>
          <w:b/>
          <w:sz w:val="28"/>
          <w:szCs w:val="28"/>
        </w:rPr>
        <w:t>0</w:t>
      </w:r>
      <w:r w:rsidR="00F50628">
        <w:rPr>
          <w:b/>
          <w:sz w:val="28"/>
          <w:szCs w:val="28"/>
        </w:rPr>
        <w:t>6</w:t>
      </w:r>
      <w:r>
        <w:rPr>
          <w:rFonts w:hint="eastAsia"/>
          <w:b/>
          <w:sz w:val="28"/>
          <w:szCs w:val="28"/>
        </w:rPr>
        <w:t>月</w:t>
      </w:r>
      <w:r w:rsidR="00F50628">
        <w:rPr>
          <w:rFonts w:hint="eastAsia"/>
          <w:b/>
          <w:sz w:val="28"/>
          <w:szCs w:val="28"/>
        </w:rPr>
        <w:t>2</w:t>
      </w:r>
      <w:r w:rsidR="00F50628">
        <w:rPr>
          <w:b/>
          <w:sz w:val="28"/>
          <w:szCs w:val="28"/>
        </w:rPr>
        <w:t>4</w:t>
      </w:r>
      <w:r>
        <w:rPr>
          <w:rFonts w:hint="eastAsia"/>
          <w:b/>
          <w:sz w:val="28"/>
          <w:szCs w:val="28"/>
        </w:rPr>
        <w:t>日</w:t>
      </w:r>
    </w:p>
    <w:p w14:paraId="28862C26" w14:textId="77777777" w:rsidR="00041382" w:rsidRDefault="00DF021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作者：华元豪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959"/>
        <w:gridCol w:w="4394"/>
        <w:gridCol w:w="1418"/>
        <w:gridCol w:w="1751"/>
      </w:tblGrid>
      <w:tr w:rsidR="00041382" w14:paraId="1721315A" w14:textId="77777777">
        <w:tc>
          <w:tcPr>
            <w:tcW w:w="959" w:type="dxa"/>
          </w:tcPr>
          <w:p w14:paraId="3E587284" w14:textId="77777777" w:rsidR="00041382" w:rsidRDefault="00DF021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4394" w:type="dxa"/>
          </w:tcPr>
          <w:p w14:paraId="622DFB15" w14:textId="77777777" w:rsidR="00041382" w:rsidRDefault="00DF021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修改内容</w:t>
            </w:r>
          </w:p>
        </w:tc>
        <w:tc>
          <w:tcPr>
            <w:tcW w:w="1418" w:type="dxa"/>
          </w:tcPr>
          <w:p w14:paraId="19063943" w14:textId="77777777" w:rsidR="00041382" w:rsidRDefault="00DF021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修改人</w:t>
            </w:r>
          </w:p>
        </w:tc>
        <w:tc>
          <w:tcPr>
            <w:tcW w:w="1751" w:type="dxa"/>
          </w:tcPr>
          <w:p w14:paraId="1ECF70A5" w14:textId="77777777" w:rsidR="00041382" w:rsidRDefault="00DF021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修改时间</w:t>
            </w:r>
          </w:p>
        </w:tc>
      </w:tr>
      <w:tr w:rsidR="00041382" w14:paraId="6AE0B411" w14:textId="77777777">
        <w:tc>
          <w:tcPr>
            <w:tcW w:w="959" w:type="dxa"/>
          </w:tcPr>
          <w:p w14:paraId="6F6F0124" w14:textId="77777777" w:rsidR="00041382" w:rsidRDefault="00DF021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1</w:t>
            </w:r>
          </w:p>
        </w:tc>
        <w:tc>
          <w:tcPr>
            <w:tcW w:w="4394" w:type="dxa"/>
          </w:tcPr>
          <w:p w14:paraId="108BABCE" w14:textId="77777777" w:rsidR="00041382" w:rsidRDefault="00DF021B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新增弹头乐园功能策划案</w:t>
            </w:r>
          </w:p>
        </w:tc>
        <w:tc>
          <w:tcPr>
            <w:tcW w:w="1418" w:type="dxa"/>
          </w:tcPr>
          <w:p w14:paraId="594ABCB3" w14:textId="77777777" w:rsidR="00041382" w:rsidRDefault="00DF021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华元豪</w:t>
            </w:r>
          </w:p>
        </w:tc>
        <w:tc>
          <w:tcPr>
            <w:tcW w:w="1751" w:type="dxa"/>
          </w:tcPr>
          <w:p w14:paraId="23360814" w14:textId="59118FFD" w:rsidR="00041382" w:rsidRDefault="00DF021B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20190</w:t>
            </w:r>
            <w:r w:rsidR="00F50628">
              <w:rPr>
                <w:b/>
                <w:sz w:val="28"/>
                <w:szCs w:val="28"/>
              </w:rPr>
              <w:t>624</w:t>
            </w:r>
          </w:p>
        </w:tc>
      </w:tr>
    </w:tbl>
    <w:p w14:paraId="67983901" w14:textId="77777777" w:rsidR="00041382" w:rsidRDefault="00041382"/>
    <w:p w14:paraId="55CFD100" w14:textId="77777777" w:rsidR="00041382" w:rsidRDefault="00041382"/>
    <w:p w14:paraId="2091CD96" w14:textId="77777777" w:rsidR="00041382" w:rsidRDefault="00041382"/>
    <w:sdt>
      <w:sdtPr>
        <w:rPr>
          <w:lang w:val="zh-CN"/>
        </w:rPr>
        <w:id w:val="516506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88AC24" w14:textId="77777777" w:rsidR="00041382" w:rsidRDefault="00DF021B">
          <w:pPr>
            <w:jc w:val="center"/>
          </w:pPr>
          <w:r>
            <w:rPr>
              <w:rFonts w:ascii="宋体" w:eastAsia="宋体" w:hAnsi="宋体"/>
            </w:rPr>
            <w:t>目录</w:t>
          </w:r>
        </w:p>
        <w:p w14:paraId="5A40A0D7" w14:textId="77777777" w:rsidR="00041382" w:rsidRDefault="00DF021B">
          <w:pPr>
            <w:pStyle w:val="TOC1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59" w:history="1">
            <w:r>
              <w:t xml:space="preserve">1. </w:t>
            </w:r>
            <w:r>
              <w:rPr>
                <w:rFonts w:hint="eastAsia"/>
              </w:rPr>
              <w:t>功能概述</w:t>
            </w:r>
            <w:r>
              <w:tab/>
            </w:r>
            <w:fldSimple w:instr=" PAGEREF _Toc24359 ">
              <w:r>
                <w:t>2</w:t>
              </w:r>
            </w:fldSimple>
          </w:hyperlink>
        </w:p>
        <w:p w14:paraId="7C67480C" w14:textId="77777777" w:rsidR="00041382" w:rsidRDefault="007C2431">
          <w:pPr>
            <w:pStyle w:val="TOC2"/>
            <w:tabs>
              <w:tab w:val="right" w:leader="dot" w:pos="8306"/>
            </w:tabs>
          </w:pPr>
          <w:hyperlink w:anchor="_Toc15824" w:history="1">
            <w:r w:rsidR="00DF021B">
              <w:t xml:space="preserve">1.1. </w:t>
            </w:r>
            <w:r w:rsidR="00DF021B">
              <w:rPr>
                <w:rFonts w:hint="eastAsia"/>
              </w:rPr>
              <w:t>设计目的</w:t>
            </w:r>
            <w:r w:rsidR="00DF021B">
              <w:tab/>
            </w:r>
            <w:fldSimple w:instr=" PAGEREF _Toc15824 ">
              <w:r w:rsidR="00DF021B">
                <w:t>2</w:t>
              </w:r>
            </w:fldSimple>
          </w:hyperlink>
        </w:p>
        <w:p w14:paraId="2143DC70" w14:textId="77777777" w:rsidR="00041382" w:rsidRDefault="007C2431">
          <w:pPr>
            <w:pStyle w:val="TOC2"/>
            <w:tabs>
              <w:tab w:val="right" w:leader="dot" w:pos="8306"/>
            </w:tabs>
          </w:pPr>
          <w:hyperlink w:anchor="_Toc5427" w:history="1">
            <w:r w:rsidR="00DF021B">
              <w:t xml:space="preserve">1.2. </w:t>
            </w:r>
            <w:r w:rsidR="00DF021B">
              <w:rPr>
                <w:rFonts w:hint="eastAsia"/>
              </w:rPr>
              <w:t>弹头乐园图标出现房间</w:t>
            </w:r>
            <w:r w:rsidR="00DF021B">
              <w:tab/>
            </w:r>
            <w:fldSimple w:instr=" PAGEREF _Toc5427 ">
              <w:r w:rsidR="00DF021B">
                <w:t>2</w:t>
              </w:r>
            </w:fldSimple>
          </w:hyperlink>
        </w:p>
        <w:p w14:paraId="436C73B4" w14:textId="77777777" w:rsidR="00041382" w:rsidRDefault="007C2431">
          <w:pPr>
            <w:pStyle w:val="TOC1"/>
            <w:tabs>
              <w:tab w:val="right" w:leader="dot" w:pos="8306"/>
            </w:tabs>
          </w:pPr>
          <w:hyperlink w:anchor="_Toc22880" w:history="1">
            <w:r w:rsidR="00DF021B">
              <w:t xml:space="preserve">2. </w:t>
            </w:r>
            <w:r w:rsidR="00DF021B">
              <w:rPr>
                <w:rFonts w:hint="eastAsia"/>
              </w:rPr>
              <w:t>游戏功能界面</w:t>
            </w:r>
            <w:r w:rsidR="00DF021B">
              <w:tab/>
            </w:r>
            <w:fldSimple w:instr=" PAGEREF _Toc22880 ">
              <w:r w:rsidR="00DF021B">
                <w:t>2</w:t>
              </w:r>
            </w:fldSimple>
          </w:hyperlink>
        </w:p>
        <w:p w14:paraId="329F9104" w14:textId="77777777" w:rsidR="00041382" w:rsidRDefault="007C2431">
          <w:pPr>
            <w:pStyle w:val="TOC2"/>
            <w:tabs>
              <w:tab w:val="right" w:leader="dot" w:pos="8306"/>
            </w:tabs>
          </w:pPr>
          <w:hyperlink w:anchor="_Toc140" w:history="1">
            <w:r w:rsidR="00DF021B">
              <w:t xml:space="preserve">2.1. </w:t>
            </w:r>
            <w:r w:rsidR="00DF021B">
              <w:rPr>
                <w:rFonts w:hint="eastAsia"/>
              </w:rPr>
              <w:t>大厅界面</w:t>
            </w:r>
            <w:r w:rsidR="00DF021B">
              <w:tab/>
            </w:r>
            <w:fldSimple w:instr=" PAGEREF _Toc140 ">
              <w:r w:rsidR="00DF021B">
                <w:t>2</w:t>
              </w:r>
            </w:fldSimple>
          </w:hyperlink>
        </w:p>
        <w:p w14:paraId="2E8B0B04" w14:textId="77777777" w:rsidR="00041382" w:rsidRDefault="007C2431">
          <w:pPr>
            <w:pStyle w:val="TOC2"/>
            <w:tabs>
              <w:tab w:val="right" w:leader="dot" w:pos="8306"/>
            </w:tabs>
          </w:pPr>
          <w:hyperlink w:anchor="_Toc30692" w:history="1">
            <w:r w:rsidR="00DF021B">
              <w:t xml:space="preserve">2.2. </w:t>
            </w:r>
            <w:r w:rsidR="00DF021B">
              <w:rPr>
                <w:rFonts w:hint="eastAsia"/>
              </w:rPr>
              <w:t>渔场内界面</w:t>
            </w:r>
            <w:r w:rsidR="00DF021B">
              <w:tab/>
            </w:r>
            <w:fldSimple w:instr=" PAGEREF _Toc30692 ">
              <w:r w:rsidR="00DF021B">
                <w:t>3</w:t>
              </w:r>
            </w:fldSimple>
          </w:hyperlink>
        </w:p>
        <w:p w14:paraId="273253A6" w14:textId="77777777" w:rsidR="00041382" w:rsidRDefault="007C2431">
          <w:pPr>
            <w:pStyle w:val="TOC1"/>
            <w:tabs>
              <w:tab w:val="right" w:leader="dot" w:pos="8306"/>
            </w:tabs>
          </w:pPr>
          <w:hyperlink w:anchor="_Toc13175" w:history="1">
            <w:r w:rsidR="00DF021B">
              <w:t xml:space="preserve">3. </w:t>
            </w:r>
            <w:r w:rsidR="00DF021B">
              <w:rPr>
                <w:rFonts w:hint="eastAsia"/>
              </w:rPr>
              <w:t>弹头乐园来袭玩法</w:t>
            </w:r>
            <w:r w:rsidR="00DF021B">
              <w:tab/>
            </w:r>
            <w:fldSimple w:instr=" PAGEREF _Toc13175 ">
              <w:r w:rsidR="00DF021B">
                <w:t>5</w:t>
              </w:r>
            </w:fldSimple>
          </w:hyperlink>
        </w:p>
        <w:p w14:paraId="50BFCDD0" w14:textId="77777777" w:rsidR="00041382" w:rsidRDefault="007C2431">
          <w:pPr>
            <w:pStyle w:val="TOC2"/>
            <w:tabs>
              <w:tab w:val="right" w:leader="dot" w:pos="8306"/>
            </w:tabs>
          </w:pPr>
          <w:hyperlink w:anchor="_Toc9053" w:history="1">
            <w:r w:rsidR="00DF021B">
              <w:t xml:space="preserve">3.1. </w:t>
            </w:r>
            <w:r w:rsidR="00DF021B">
              <w:rPr>
                <w:rFonts w:hint="eastAsia"/>
              </w:rPr>
              <w:t>弹头乐园形象和</w:t>
            </w:r>
            <w:r w:rsidR="00DF021B">
              <w:t>玩法</w:t>
            </w:r>
            <w:r w:rsidR="00DF021B">
              <w:tab/>
            </w:r>
            <w:fldSimple w:instr=" PAGEREF _Toc9053 ">
              <w:r w:rsidR="00DF021B">
                <w:t>5</w:t>
              </w:r>
            </w:fldSimple>
          </w:hyperlink>
        </w:p>
        <w:p w14:paraId="69477B7A" w14:textId="77777777" w:rsidR="00041382" w:rsidRDefault="007C2431">
          <w:pPr>
            <w:pStyle w:val="TOC2"/>
            <w:tabs>
              <w:tab w:val="right" w:leader="dot" w:pos="8306"/>
            </w:tabs>
          </w:pPr>
          <w:hyperlink w:anchor="_Toc5503" w:history="1">
            <w:r w:rsidR="00DF021B">
              <w:t xml:space="preserve">3.2. </w:t>
            </w:r>
            <w:r w:rsidR="00DF021B">
              <w:rPr>
                <w:rFonts w:hint="eastAsia"/>
              </w:rPr>
              <w:t>弹头乐园</w:t>
            </w:r>
            <w:r w:rsidR="00DF021B">
              <w:t>新手引导</w:t>
            </w:r>
            <w:r w:rsidR="00DF021B">
              <w:tab/>
            </w:r>
            <w:fldSimple w:instr=" PAGEREF _Toc5503 ">
              <w:r w:rsidR="00DF021B">
                <w:t>7</w:t>
              </w:r>
            </w:fldSimple>
          </w:hyperlink>
        </w:p>
        <w:p w14:paraId="7658EC21" w14:textId="77777777" w:rsidR="00041382" w:rsidRDefault="007C2431">
          <w:pPr>
            <w:pStyle w:val="TOC2"/>
            <w:tabs>
              <w:tab w:val="right" w:leader="dot" w:pos="8306"/>
            </w:tabs>
          </w:pPr>
          <w:hyperlink w:anchor="_Toc15501" w:history="1">
            <w:r w:rsidR="00DF021B">
              <w:t xml:space="preserve">3.3. </w:t>
            </w:r>
            <w:r w:rsidR="00DF021B">
              <w:rPr>
                <w:rFonts w:hint="eastAsia"/>
              </w:rPr>
              <w:t>弹头乐园房间</w:t>
            </w:r>
            <w:r w:rsidR="00DF021B">
              <w:tab/>
            </w:r>
            <w:fldSimple w:instr=" PAGEREF _Toc15501 ">
              <w:r w:rsidR="00DF021B">
                <w:t>8</w:t>
              </w:r>
            </w:fldSimple>
          </w:hyperlink>
        </w:p>
        <w:p w14:paraId="4C67B502" w14:textId="77777777" w:rsidR="00041382" w:rsidRDefault="007C2431">
          <w:pPr>
            <w:pStyle w:val="TOC2"/>
            <w:tabs>
              <w:tab w:val="right" w:leader="dot" w:pos="8306"/>
            </w:tabs>
          </w:pPr>
          <w:hyperlink w:anchor="_Toc17973" w:history="1">
            <w:r w:rsidR="00DF021B">
              <w:t xml:space="preserve">3.4. </w:t>
            </w:r>
            <w:r w:rsidR="00DF021B">
              <w:rPr>
                <w:rFonts w:hint="eastAsia"/>
              </w:rPr>
              <w:t>弹头乐园玩法设定</w:t>
            </w:r>
            <w:r w:rsidR="00DF021B">
              <w:tab/>
            </w:r>
            <w:fldSimple w:instr=" PAGEREF _Toc17973 ">
              <w:r w:rsidR="00DF021B">
                <w:t>9</w:t>
              </w:r>
            </w:fldSimple>
          </w:hyperlink>
        </w:p>
        <w:p w14:paraId="4197F3DB" w14:textId="77777777" w:rsidR="00041382" w:rsidRDefault="007C2431">
          <w:pPr>
            <w:pStyle w:val="TOC1"/>
            <w:tabs>
              <w:tab w:val="right" w:leader="dot" w:pos="8306"/>
            </w:tabs>
          </w:pPr>
          <w:hyperlink w:anchor="_Toc1841" w:history="1">
            <w:r w:rsidR="00DF021B">
              <w:t xml:space="preserve">4. </w:t>
            </w:r>
            <w:r w:rsidR="00DF021B">
              <w:rPr>
                <w:rFonts w:hint="eastAsia"/>
              </w:rPr>
              <w:t>弹头乐园排行</w:t>
            </w:r>
            <w:r w:rsidR="00DF021B">
              <w:tab/>
            </w:r>
            <w:fldSimple w:instr=" PAGEREF _Toc1841 ">
              <w:r w:rsidR="00DF021B">
                <w:t>9</w:t>
              </w:r>
            </w:fldSimple>
          </w:hyperlink>
        </w:p>
        <w:p w14:paraId="7D72E222" w14:textId="77777777" w:rsidR="00041382" w:rsidRDefault="00DF021B">
          <w:r>
            <w:rPr>
              <w:bCs/>
              <w:lang w:val="zh-CN"/>
            </w:rPr>
            <w:fldChar w:fldCharType="end"/>
          </w:r>
        </w:p>
      </w:sdtContent>
    </w:sdt>
    <w:p w14:paraId="3B5A40CA" w14:textId="77777777" w:rsidR="00041382" w:rsidRDefault="00041382"/>
    <w:p w14:paraId="10746AC4" w14:textId="77777777" w:rsidR="00041382" w:rsidRDefault="00041382"/>
    <w:p w14:paraId="5D308B76" w14:textId="77777777" w:rsidR="00041382" w:rsidRDefault="00041382"/>
    <w:p w14:paraId="2A6318CB" w14:textId="77777777" w:rsidR="00041382" w:rsidRDefault="00041382"/>
    <w:p w14:paraId="36BADEF1" w14:textId="77777777" w:rsidR="00041382" w:rsidRDefault="00041382"/>
    <w:p w14:paraId="3A078A0F" w14:textId="77777777" w:rsidR="00041382" w:rsidRDefault="00041382"/>
    <w:p w14:paraId="4E48385E" w14:textId="77777777" w:rsidR="00041382" w:rsidRDefault="00041382"/>
    <w:p w14:paraId="43A73C99" w14:textId="77777777" w:rsidR="00041382" w:rsidRDefault="00041382"/>
    <w:p w14:paraId="01CC9A3E" w14:textId="77777777" w:rsidR="00041382" w:rsidRDefault="00DF021B">
      <w:pPr>
        <w:pStyle w:val="1"/>
      </w:pPr>
      <w:bookmarkStart w:id="0" w:name="_Toc24359"/>
      <w:r>
        <w:rPr>
          <w:rFonts w:hint="eastAsia"/>
        </w:rPr>
        <w:lastRenderedPageBreak/>
        <w:t>功能概述</w:t>
      </w:r>
      <w:bookmarkStart w:id="1" w:name="_3.退出界面二次弹框"/>
      <w:bookmarkEnd w:id="0"/>
      <w:bookmarkEnd w:id="1"/>
    </w:p>
    <w:p w14:paraId="2145FC24" w14:textId="77777777" w:rsidR="00041382" w:rsidRDefault="00DF021B">
      <w:pPr>
        <w:pStyle w:val="2"/>
      </w:pPr>
      <w:bookmarkStart w:id="2" w:name="_Toc15824"/>
      <w:r>
        <w:rPr>
          <w:rFonts w:hint="eastAsia"/>
        </w:rPr>
        <w:t>设计目的</w:t>
      </w:r>
      <w:bookmarkEnd w:id="2"/>
    </w:p>
    <w:p w14:paraId="14E6ACBA" w14:textId="069FF1DD" w:rsidR="00041382" w:rsidRDefault="00DF021B">
      <w:pPr>
        <w:numPr>
          <w:ilvl w:val="0"/>
          <w:numId w:val="2"/>
        </w:numPr>
        <w:ind w:left="840"/>
      </w:pPr>
      <w:r>
        <w:rPr>
          <w:rFonts w:hint="eastAsia"/>
        </w:rPr>
        <w:t>增加玩家弹头消耗数量，丰富弹头玩法，提高玩家心目中弹头的价值认定，提高游戏营收</w:t>
      </w:r>
    </w:p>
    <w:p w14:paraId="2BC0AB74" w14:textId="77777777" w:rsidR="00041382" w:rsidRDefault="00041382">
      <w:pPr>
        <w:ind w:firstLine="420"/>
      </w:pPr>
    </w:p>
    <w:p w14:paraId="197E4C99" w14:textId="77777777" w:rsidR="00041382" w:rsidRDefault="00DF021B">
      <w:pPr>
        <w:pStyle w:val="1"/>
      </w:pPr>
      <w:bookmarkStart w:id="3" w:name="_Toc22880"/>
      <w:r>
        <w:rPr>
          <w:rFonts w:hint="eastAsia"/>
        </w:rPr>
        <w:t>游戏功能界面</w:t>
      </w:r>
      <w:bookmarkEnd w:id="3"/>
    </w:p>
    <w:p w14:paraId="1D4D39B0" w14:textId="77777777" w:rsidR="00041382" w:rsidRDefault="00DF021B">
      <w:pPr>
        <w:pStyle w:val="2"/>
      </w:pPr>
      <w:bookmarkStart w:id="4" w:name="_Toc140"/>
      <w:r>
        <w:rPr>
          <w:rFonts w:hint="eastAsia"/>
        </w:rPr>
        <w:t>大厅界面</w:t>
      </w:r>
      <w:bookmarkEnd w:id="4"/>
    </w:p>
    <w:p w14:paraId="36AADFF1" w14:textId="57638900" w:rsidR="00041382" w:rsidRDefault="00F50628">
      <w:r>
        <w:rPr>
          <w:noProof/>
        </w:rPr>
        <w:drawing>
          <wp:inline distT="0" distB="0" distL="0" distR="0" wp14:anchorId="208BB385" wp14:editId="56966605">
            <wp:extent cx="5274310" cy="2957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F392" w14:textId="77777777" w:rsidR="00041382" w:rsidRDefault="00041382">
      <w:pPr>
        <w:ind w:left="420"/>
      </w:pPr>
    </w:p>
    <w:p w14:paraId="33560BC5" w14:textId="22D240DB" w:rsidR="00041382" w:rsidRDefault="00F50628">
      <w:pPr>
        <w:numPr>
          <w:ilvl w:val="0"/>
          <w:numId w:val="6"/>
        </w:numPr>
        <w:ind w:left="840"/>
      </w:pPr>
      <w:r>
        <w:rPr>
          <w:rFonts w:hint="eastAsia"/>
        </w:rPr>
        <w:t>在原有选房界面上层，增加主选择界面</w:t>
      </w:r>
    </w:p>
    <w:p w14:paraId="770EC961" w14:textId="21943BC4" w:rsidR="00F50628" w:rsidRDefault="00F50628" w:rsidP="00F50628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经典馆</w:t>
      </w:r>
    </w:p>
    <w:p w14:paraId="4EC57FE1" w14:textId="19486C7A" w:rsidR="00D16071" w:rsidRDefault="00D16071" w:rsidP="00D16071">
      <w:pPr>
        <w:pStyle w:val="af"/>
        <w:numPr>
          <w:ilvl w:val="0"/>
          <w:numId w:val="41"/>
        </w:numPr>
        <w:ind w:firstLineChars="0"/>
      </w:pPr>
      <w:r>
        <w:rPr>
          <w:rFonts w:hint="eastAsia"/>
        </w:rPr>
        <w:t>经典馆I</w:t>
      </w:r>
      <w:r>
        <w:t>CON</w:t>
      </w:r>
      <w:r>
        <w:rPr>
          <w:rFonts w:hint="eastAsia"/>
        </w:rPr>
        <w:t>设计</w:t>
      </w:r>
    </w:p>
    <w:p w14:paraId="20C0DB4E" w14:textId="0A763780" w:rsidR="00F50628" w:rsidRDefault="00F50628" w:rsidP="00F50628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斗鱼馆</w:t>
      </w:r>
    </w:p>
    <w:p w14:paraId="743BDF4C" w14:textId="14F6F8CD" w:rsidR="00D16071" w:rsidRDefault="00D16071" w:rsidP="00D16071">
      <w:pPr>
        <w:pStyle w:val="af"/>
        <w:numPr>
          <w:ilvl w:val="0"/>
          <w:numId w:val="41"/>
        </w:numPr>
        <w:ind w:firstLineChars="0"/>
      </w:pPr>
      <w:r>
        <w:rPr>
          <w:rFonts w:hint="eastAsia"/>
        </w:rPr>
        <w:t>斗鱼馆I</w:t>
      </w:r>
      <w:r>
        <w:t>CON</w:t>
      </w:r>
      <w:r>
        <w:rPr>
          <w:rFonts w:hint="eastAsia"/>
        </w:rPr>
        <w:t>设计</w:t>
      </w:r>
    </w:p>
    <w:p w14:paraId="61B39CBF" w14:textId="1FA8F035" w:rsidR="00D16071" w:rsidRDefault="00D16071" w:rsidP="00D16071">
      <w:pPr>
        <w:pStyle w:val="af"/>
        <w:numPr>
          <w:ilvl w:val="0"/>
          <w:numId w:val="41"/>
        </w:numPr>
        <w:ind w:firstLineChars="0"/>
      </w:pPr>
      <w:r>
        <w:rPr>
          <w:rFonts w:hint="eastAsia"/>
        </w:rPr>
        <w:t>点击斗鱼馆后弹出场馆内界面</w:t>
      </w:r>
    </w:p>
    <w:p w14:paraId="05D85D33" w14:textId="284D4E36" w:rsidR="00F50628" w:rsidRDefault="007561EF" w:rsidP="00D16071">
      <w:pPr>
        <w:pStyle w:val="af"/>
        <w:ind w:leftChars="600" w:left="1260" w:firstLineChars="0" w:firstLine="0"/>
      </w:pPr>
      <w:r>
        <w:rPr>
          <w:noProof/>
        </w:rPr>
        <w:drawing>
          <wp:inline distT="0" distB="0" distL="0" distR="0" wp14:anchorId="38BE3061" wp14:editId="3AA95005">
            <wp:extent cx="3616302" cy="2027583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747" cy="20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9B93" w14:textId="5E92FEE3" w:rsidR="00D16071" w:rsidRDefault="00D16071" w:rsidP="00D16071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lastRenderedPageBreak/>
        <w:t>新增房间：弹头碰碰撞游戏房间</w:t>
      </w:r>
    </w:p>
    <w:p w14:paraId="439FA9C0" w14:textId="5048D5EF" w:rsidR="00041382" w:rsidRDefault="00DD7B9E" w:rsidP="00D16071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“弹头碰碰撞”</w:t>
      </w:r>
      <w:r w:rsidR="00D16071">
        <w:rPr>
          <w:rFonts w:hint="eastAsia"/>
        </w:rPr>
        <w:t>房间I</w:t>
      </w:r>
      <w:r w:rsidR="00D16071">
        <w:t>CON</w:t>
      </w:r>
      <w:r w:rsidR="00D16071">
        <w:rPr>
          <w:rFonts w:hint="eastAsia"/>
        </w:rPr>
        <w:t>设计</w:t>
      </w:r>
    </w:p>
    <w:p w14:paraId="15441508" w14:textId="427E2F6B" w:rsidR="00B133ED" w:rsidRDefault="00B133ED" w:rsidP="00D16071">
      <w:pPr>
        <w:pStyle w:val="af"/>
        <w:numPr>
          <w:ilvl w:val="0"/>
          <w:numId w:val="42"/>
        </w:numPr>
        <w:ind w:firstLineChars="0"/>
      </w:pPr>
      <w:r>
        <w:rPr>
          <w:rFonts w:hint="eastAsia"/>
        </w:rPr>
        <w:t>点击弹头彭碰撞按钮进入显示界面</w:t>
      </w:r>
    </w:p>
    <w:p w14:paraId="179ACCC6" w14:textId="620DAA35" w:rsidR="00D16071" w:rsidRDefault="00D16071" w:rsidP="00B133ED">
      <w:pPr>
        <w:pStyle w:val="af"/>
        <w:ind w:leftChars="200" w:left="420" w:firstLineChars="0" w:firstLine="0"/>
      </w:pPr>
    </w:p>
    <w:p w14:paraId="2D770EC8" w14:textId="3DA03128" w:rsidR="00041382" w:rsidRDefault="00DF021B">
      <w:pPr>
        <w:pStyle w:val="1"/>
      </w:pPr>
      <w:bookmarkStart w:id="5" w:name="_Toc13175"/>
      <w:r>
        <w:rPr>
          <w:rFonts w:hint="eastAsia"/>
        </w:rPr>
        <w:t>弹头</w:t>
      </w:r>
      <w:r w:rsidR="00DD7B9E">
        <w:rPr>
          <w:rFonts w:hint="eastAsia"/>
        </w:rPr>
        <w:t>碰碰撞</w:t>
      </w:r>
      <w:r>
        <w:rPr>
          <w:rFonts w:hint="eastAsia"/>
        </w:rPr>
        <w:t>玩法</w:t>
      </w:r>
      <w:bookmarkEnd w:id="5"/>
    </w:p>
    <w:p w14:paraId="4B7EE858" w14:textId="3C20504C" w:rsidR="00041382" w:rsidRDefault="00DD7B9E">
      <w:pPr>
        <w:pStyle w:val="2"/>
      </w:pPr>
      <w:bookmarkStart w:id="6" w:name="_Toc9053"/>
      <w:r>
        <w:rPr>
          <w:rFonts w:hint="eastAsia"/>
        </w:rPr>
        <w:t>界面</w:t>
      </w:r>
      <w:bookmarkEnd w:id="6"/>
    </w:p>
    <w:p w14:paraId="7377E6CF" w14:textId="22BDEC2F" w:rsidR="00D738DA" w:rsidRPr="00D738DA" w:rsidRDefault="00424C42" w:rsidP="00D738DA">
      <w:pPr>
        <w:ind w:leftChars="200" w:left="420"/>
      </w:pPr>
      <w:r>
        <w:rPr>
          <w:noProof/>
        </w:rPr>
        <w:drawing>
          <wp:inline distT="0" distB="0" distL="0" distR="0" wp14:anchorId="6B1A9EF6" wp14:editId="58F36B06">
            <wp:extent cx="5274310" cy="29394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6211" w14:textId="07DF737C" w:rsidR="00041382" w:rsidRDefault="00D738DA" w:rsidP="00B133ED">
      <w:pPr>
        <w:pStyle w:val="af"/>
        <w:widowControl/>
        <w:numPr>
          <w:ilvl w:val="0"/>
          <w:numId w:val="43"/>
        </w:numPr>
        <w:ind w:firstLineChars="0"/>
        <w:jc w:val="left"/>
      </w:pPr>
      <w:r>
        <w:rPr>
          <w:rFonts w:hint="eastAsia"/>
        </w:rPr>
        <w:t>左上角个人信息</w:t>
      </w:r>
    </w:p>
    <w:p w14:paraId="635307CE" w14:textId="3D3C3B56" w:rsidR="00041382" w:rsidRDefault="00D738DA" w:rsidP="00D738DA">
      <w:pPr>
        <w:pStyle w:val="af"/>
        <w:widowControl/>
        <w:numPr>
          <w:ilvl w:val="0"/>
          <w:numId w:val="39"/>
        </w:numPr>
        <w:ind w:firstLineChars="0"/>
        <w:jc w:val="left"/>
      </w:pPr>
      <w:r>
        <w:rPr>
          <w:rFonts w:hint="eastAsia"/>
        </w:rPr>
        <w:t>显示头像，昵称，金币</w:t>
      </w:r>
    </w:p>
    <w:p w14:paraId="4ABD1C0C" w14:textId="77777777" w:rsidR="005808F7" w:rsidRDefault="005808F7" w:rsidP="005808F7">
      <w:pPr>
        <w:pStyle w:val="af"/>
        <w:widowControl/>
        <w:ind w:left="1260" w:firstLineChars="0" w:firstLine="0"/>
        <w:jc w:val="left"/>
      </w:pPr>
    </w:p>
    <w:p w14:paraId="035F5DAE" w14:textId="25D3749F" w:rsidR="00041382" w:rsidRDefault="00D738DA">
      <w:pPr>
        <w:pStyle w:val="af"/>
        <w:numPr>
          <w:ilvl w:val="0"/>
          <w:numId w:val="10"/>
        </w:numPr>
        <w:ind w:firstLineChars="0"/>
      </w:pPr>
      <w:r>
        <w:rPr>
          <w:rFonts w:hint="eastAsia"/>
        </w:rPr>
        <w:t>弹头彭碰撞</w:t>
      </w:r>
    </w:p>
    <w:p w14:paraId="0FEE1F87" w14:textId="7255FA81" w:rsidR="005808F7" w:rsidRDefault="005808F7" w:rsidP="005808F7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标题（</w:t>
      </w:r>
      <w:r w:rsidRPr="005808F7">
        <w:rPr>
          <w:rFonts w:hint="eastAsia"/>
          <w:color w:val="FF0000"/>
        </w:rPr>
        <w:t>美术字</w:t>
      </w:r>
      <w:r>
        <w:rPr>
          <w:rFonts w:hint="eastAsia"/>
        </w:rPr>
        <w:t>）</w:t>
      </w:r>
    </w:p>
    <w:p w14:paraId="7C9988A4" w14:textId="63484A38" w:rsidR="00041382" w:rsidRDefault="00D738DA">
      <w:pPr>
        <w:pStyle w:val="af"/>
        <w:numPr>
          <w:ilvl w:val="0"/>
          <w:numId w:val="10"/>
        </w:numPr>
        <w:ind w:firstLineChars="0"/>
      </w:pPr>
      <w:r>
        <w:rPr>
          <w:rFonts w:hint="eastAsia"/>
        </w:rPr>
        <w:t>获得金币信息</w:t>
      </w:r>
    </w:p>
    <w:p w14:paraId="6754371C" w14:textId="4B6219E1" w:rsidR="00D738DA" w:rsidRDefault="00D738DA" w:rsidP="00D738DA">
      <w:pPr>
        <w:pStyle w:val="af"/>
        <w:numPr>
          <w:ilvl w:val="0"/>
          <w:numId w:val="39"/>
        </w:numPr>
        <w:ind w:firstLineChars="0"/>
      </w:pPr>
      <w:r>
        <w:rPr>
          <w:rFonts w:hint="eastAsia"/>
        </w:rPr>
        <w:t>获得（</w:t>
      </w:r>
      <w:r w:rsidRPr="00D738DA">
        <w:rPr>
          <w:rFonts w:hint="eastAsia"/>
          <w:color w:val="FF0000"/>
        </w:rPr>
        <w:t>美术字</w:t>
      </w:r>
      <w:r>
        <w:rPr>
          <w:rFonts w:hint="eastAsia"/>
        </w:rPr>
        <w:t>）</w:t>
      </w:r>
    </w:p>
    <w:p w14:paraId="411EA9BD" w14:textId="6D59F268" w:rsidR="00041382" w:rsidRDefault="00D738DA" w:rsidP="00D738DA">
      <w:pPr>
        <w:pStyle w:val="af"/>
        <w:numPr>
          <w:ilvl w:val="0"/>
          <w:numId w:val="24"/>
        </w:numPr>
        <w:ind w:leftChars="400" w:firstLineChars="0"/>
      </w:pPr>
      <w:r>
        <w:rPr>
          <w:rFonts w:hint="eastAsia"/>
        </w:rPr>
        <w:t>金币I</w:t>
      </w:r>
      <w:r>
        <w:t>CON</w:t>
      </w:r>
    </w:p>
    <w:p w14:paraId="2EB582E8" w14:textId="57D7132D" w:rsidR="00D738DA" w:rsidRDefault="00D738DA" w:rsidP="00D738DA">
      <w:pPr>
        <w:pStyle w:val="af"/>
        <w:numPr>
          <w:ilvl w:val="0"/>
          <w:numId w:val="24"/>
        </w:numPr>
        <w:ind w:leftChars="400" w:firstLineChars="0"/>
      </w:pPr>
      <w:r>
        <w:rPr>
          <w:rFonts w:hint="eastAsia"/>
        </w:rPr>
        <w:t>金币数量（</w:t>
      </w:r>
      <w:r w:rsidRPr="00D738DA">
        <w:rPr>
          <w:rFonts w:hint="eastAsia"/>
          <w:color w:val="FF0000"/>
        </w:rPr>
        <w:t>表示玩家游戏过程中一共获得的金币总数</w:t>
      </w:r>
      <w:r>
        <w:rPr>
          <w:rFonts w:hint="eastAsia"/>
        </w:rPr>
        <w:t>）</w:t>
      </w:r>
    </w:p>
    <w:p w14:paraId="45FA2BE2" w14:textId="29725153" w:rsidR="005808F7" w:rsidRDefault="005808F7" w:rsidP="005808F7">
      <w:pPr>
        <w:pStyle w:val="af"/>
        <w:ind w:left="1260" w:firstLineChars="0" w:firstLine="0"/>
      </w:pPr>
    </w:p>
    <w:p w14:paraId="0EF8B74D" w14:textId="77777777" w:rsidR="005808F7" w:rsidRDefault="005808F7" w:rsidP="005808F7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返回按钮</w:t>
      </w:r>
    </w:p>
    <w:p w14:paraId="21A696ED" w14:textId="4D2F1C4E" w:rsidR="005808F7" w:rsidRDefault="005808F7" w:rsidP="005808F7">
      <w:pPr>
        <w:pStyle w:val="af"/>
        <w:numPr>
          <w:ilvl w:val="0"/>
          <w:numId w:val="44"/>
        </w:numPr>
        <w:ind w:firstLineChars="0"/>
      </w:pPr>
      <w:r>
        <w:rPr>
          <w:rFonts w:hint="eastAsia"/>
        </w:rPr>
        <w:t>点击后退出游戏房间，返回游戏大厅</w:t>
      </w:r>
    </w:p>
    <w:p w14:paraId="235DB4D4" w14:textId="77777777" w:rsidR="005808F7" w:rsidRDefault="005808F7" w:rsidP="005808F7">
      <w:pPr>
        <w:pStyle w:val="af"/>
        <w:ind w:left="1265" w:firstLineChars="0" w:firstLine="0"/>
      </w:pPr>
    </w:p>
    <w:p w14:paraId="46D2E512" w14:textId="6E67E29E" w:rsidR="00D738DA" w:rsidRDefault="00D738DA" w:rsidP="00D738DA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“？”帮助按钮</w:t>
      </w:r>
    </w:p>
    <w:p w14:paraId="226DBD6A" w14:textId="2934AE65" w:rsidR="007968D6" w:rsidRDefault="005808F7" w:rsidP="007968D6">
      <w:pPr>
        <w:pStyle w:val="af"/>
        <w:ind w:left="845" w:firstLineChars="0" w:firstLine="0"/>
      </w:pPr>
      <w:r>
        <w:rPr>
          <w:noProof/>
        </w:rPr>
        <w:lastRenderedPageBreak/>
        <w:drawing>
          <wp:inline distT="0" distB="0" distL="0" distR="0" wp14:anchorId="65131768" wp14:editId="796CA3DB">
            <wp:extent cx="5247861" cy="3500259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9257" cy="3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C455" w14:textId="77777777" w:rsidR="007968D6" w:rsidRDefault="007968D6" w:rsidP="007968D6">
      <w:pPr>
        <w:pStyle w:val="af"/>
        <w:ind w:left="845" w:firstLineChars="0" w:firstLine="0"/>
      </w:pPr>
    </w:p>
    <w:p w14:paraId="49D10453" w14:textId="46DE7725" w:rsidR="00D738DA" w:rsidRDefault="00D738DA" w:rsidP="00D738DA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发射按钮</w:t>
      </w:r>
      <w:r w:rsidR="005808F7">
        <w:rPr>
          <w:noProof/>
        </w:rPr>
        <w:drawing>
          <wp:inline distT="0" distB="0" distL="0" distR="0" wp14:anchorId="303DD97C" wp14:editId="5BEBD20B">
            <wp:extent cx="1415332" cy="34649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8442" cy="35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98A3" w14:textId="1095FF8A" w:rsidR="005808F7" w:rsidRDefault="005808F7" w:rsidP="005808F7">
      <w:pPr>
        <w:pStyle w:val="af"/>
        <w:numPr>
          <w:ilvl w:val="0"/>
          <w:numId w:val="44"/>
        </w:numPr>
        <w:ind w:firstLineChars="0"/>
      </w:pPr>
      <w:r>
        <w:rPr>
          <w:rFonts w:hint="eastAsia"/>
        </w:rPr>
        <w:t>点击发射，发射出弹头开始游戏碰撞</w:t>
      </w:r>
    </w:p>
    <w:p w14:paraId="6578FF10" w14:textId="5CC3D057" w:rsidR="005808F7" w:rsidRDefault="005808F7" w:rsidP="005808F7">
      <w:pPr>
        <w:pStyle w:val="af"/>
        <w:numPr>
          <w:ilvl w:val="0"/>
          <w:numId w:val="44"/>
        </w:numPr>
        <w:ind w:firstLineChars="0"/>
      </w:pPr>
      <w:r>
        <w:rPr>
          <w:rFonts w:hint="eastAsia"/>
        </w:rPr>
        <w:t>开始游戏碰撞期间，该功能条全部隐藏</w:t>
      </w:r>
    </w:p>
    <w:p w14:paraId="5F1C8CD8" w14:textId="6D042880" w:rsidR="005808F7" w:rsidRDefault="005808F7" w:rsidP="005808F7">
      <w:pPr>
        <w:pStyle w:val="af"/>
        <w:ind w:leftChars="302" w:left="634" w:firstLineChars="0" w:firstLine="0"/>
      </w:pPr>
      <w:r>
        <w:rPr>
          <w:noProof/>
        </w:rPr>
        <w:drawing>
          <wp:inline distT="0" distB="0" distL="0" distR="0" wp14:anchorId="5392B7C0" wp14:editId="68A5E4E4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AE07" w14:textId="77777777" w:rsidR="005808F7" w:rsidRDefault="005808F7" w:rsidP="005808F7">
      <w:pPr>
        <w:pStyle w:val="af"/>
        <w:ind w:left="1265" w:firstLineChars="0" w:firstLine="0"/>
      </w:pPr>
    </w:p>
    <w:p w14:paraId="12FB9D08" w14:textId="57A0277E" w:rsidR="00D738DA" w:rsidRDefault="00424C42" w:rsidP="00D738DA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参与游戏币选择</w:t>
      </w:r>
      <w:r w:rsidR="005808F7">
        <w:rPr>
          <w:rFonts w:hint="eastAsia"/>
        </w:rPr>
        <w:t xml:space="preserve"> </w:t>
      </w:r>
      <w:r w:rsidR="007968D6">
        <w:rPr>
          <w:noProof/>
        </w:rPr>
        <w:drawing>
          <wp:inline distT="0" distB="0" distL="0" distR="0" wp14:anchorId="58DD0223" wp14:editId="1F168444">
            <wp:extent cx="1486894" cy="51029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1019" cy="51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2E7D" w14:textId="590A6CF0" w:rsidR="007968D6" w:rsidRDefault="005808F7" w:rsidP="005808F7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金币模式</w:t>
      </w:r>
    </w:p>
    <w:p w14:paraId="00021E0A" w14:textId="29A7A3FF" w:rsidR="005808F7" w:rsidRDefault="005808F7" w:rsidP="005808F7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金币模式：1</w:t>
      </w:r>
      <w:r>
        <w:t>000</w:t>
      </w:r>
      <w:r>
        <w:rPr>
          <w:rFonts w:hint="eastAsia"/>
        </w:rPr>
        <w:t>、5</w:t>
      </w:r>
      <w:r>
        <w:t>000</w:t>
      </w:r>
      <w:r>
        <w:rPr>
          <w:rFonts w:hint="eastAsia"/>
        </w:rPr>
        <w:t>、1</w:t>
      </w:r>
      <w:r>
        <w:t>0000</w:t>
      </w:r>
      <w:r>
        <w:rPr>
          <w:rFonts w:hint="eastAsia"/>
        </w:rPr>
        <w:t>、1</w:t>
      </w:r>
      <w:r>
        <w:t>00000</w:t>
      </w:r>
      <w:r>
        <w:rPr>
          <w:rFonts w:hint="eastAsia"/>
        </w:rPr>
        <w:t>、1</w:t>
      </w:r>
      <w:r>
        <w:t>00</w:t>
      </w:r>
      <w:r>
        <w:rPr>
          <w:rFonts w:hint="eastAsia"/>
        </w:rPr>
        <w:t>万（共5种模式）</w:t>
      </w:r>
    </w:p>
    <w:p w14:paraId="1F4B2815" w14:textId="77777777" w:rsidR="006D1C40" w:rsidRDefault="006D1C40" w:rsidP="006D1C40">
      <w:pPr>
        <w:pStyle w:val="af"/>
        <w:ind w:left="1685" w:firstLineChars="0" w:firstLine="0"/>
        <w:rPr>
          <w:rFonts w:hint="eastAsia"/>
        </w:rPr>
      </w:pPr>
    </w:p>
    <w:p w14:paraId="08C4D258" w14:textId="551EE5DD" w:rsidR="005808F7" w:rsidRDefault="005808F7" w:rsidP="005808F7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弹头模式</w:t>
      </w:r>
    </w:p>
    <w:p w14:paraId="1D652382" w14:textId="03929FB9" w:rsidR="005808F7" w:rsidRDefault="005808F7" w:rsidP="005808F7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弹头模式：青铜弹头、白银弹头、黄金弹头、至尊弹头（共4种模式）</w:t>
      </w:r>
    </w:p>
    <w:p w14:paraId="2B063EE5" w14:textId="77777777" w:rsidR="006D1C40" w:rsidRDefault="006D1C40" w:rsidP="006D1C40">
      <w:pPr>
        <w:pStyle w:val="af"/>
        <w:ind w:left="1685" w:firstLineChars="0" w:firstLine="0"/>
        <w:rPr>
          <w:rFonts w:hint="eastAsia"/>
        </w:rPr>
      </w:pPr>
    </w:p>
    <w:p w14:paraId="4DC35D09" w14:textId="3A780622" w:rsidR="00424C42" w:rsidRDefault="00424C42" w:rsidP="00D738DA">
      <w:pPr>
        <w:pStyle w:val="af"/>
        <w:numPr>
          <w:ilvl w:val="0"/>
          <w:numId w:val="43"/>
        </w:numPr>
        <w:ind w:firstLineChars="0"/>
      </w:pPr>
      <w:r>
        <w:rPr>
          <w:noProof/>
        </w:rPr>
        <w:drawing>
          <wp:inline distT="0" distB="0" distL="0" distR="0" wp14:anchorId="5372EFA6" wp14:editId="7B608B58">
            <wp:extent cx="476190" cy="63809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190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弹头显示I</w:t>
      </w:r>
      <w:r>
        <w:t>CON</w:t>
      </w:r>
    </w:p>
    <w:p w14:paraId="1EBA6C4B" w14:textId="455DDB70" w:rsidR="00424C42" w:rsidRDefault="005808F7" w:rsidP="005808F7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弹头上方</w:t>
      </w:r>
      <w:r w:rsidR="009A5627">
        <w:rPr>
          <w:rFonts w:hint="eastAsia"/>
        </w:rPr>
        <w:t>出现发射方向箭头，弹头和箭头左右不停旋转，旋转角度为左右各6</w:t>
      </w:r>
      <w:r w:rsidR="009A5627">
        <w:t>0</w:t>
      </w:r>
      <w:r w:rsidR="009A5627">
        <w:rPr>
          <w:rFonts w:hint="eastAsia"/>
        </w:rPr>
        <w:t>度</w:t>
      </w:r>
    </w:p>
    <w:p w14:paraId="3CB84096" w14:textId="77777777" w:rsidR="006D1C40" w:rsidRDefault="006D1C40" w:rsidP="006D1C40">
      <w:pPr>
        <w:pStyle w:val="af"/>
        <w:ind w:left="1265" w:firstLineChars="0" w:firstLine="0"/>
        <w:rPr>
          <w:rFonts w:hint="eastAsia"/>
        </w:rPr>
      </w:pPr>
    </w:p>
    <w:p w14:paraId="189D348B" w14:textId="214D7B2F" w:rsidR="001F4F98" w:rsidRDefault="001F4F98" w:rsidP="001F4F98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【普通碰撞】</w:t>
      </w:r>
      <w:r w:rsidR="006D1C40">
        <w:t>UI</w:t>
      </w:r>
      <w:r w:rsidR="006D1C40">
        <w:rPr>
          <w:rFonts w:hint="eastAsia"/>
        </w:rPr>
        <w:t>设计</w:t>
      </w:r>
    </w:p>
    <w:p w14:paraId="347B6D7A" w14:textId="724050CA" w:rsidR="006D1C40" w:rsidRDefault="006D1C40" w:rsidP="006D1C40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参考图样：</w:t>
      </w:r>
      <w:r>
        <w:rPr>
          <w:noProof/>
        </w:rPr>
        <w:drawing>
          <wp:inline distT="0" distB="0" distL="0" distR="0" wp14:anchorId="0C16C4C1" wp14:editId="6086DAB5">
            <wp:extent cx="590476" cy="571429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586F" w14:textId="77777777" w:rsidR="006D1C40" w:rsidRDefault="006D1C40" w:rsidP="006D1C40">
      <w:pPr>
        <w:pStyle w:val="af"/>
        <w:ind w:left="1265" w:firstLineChars="0" w:firstLine="0"/>
        <w:rPr>
          <w:rFonts w:hint="eastAsia"/>
        </w:rPr>
      </w:pPr>
    </w:p>
    <w:p w14:paraId="6F3F476F" w14:textId="40E418D0" w:rsidR="001F4F98" w:rsidRDefault="001F4F98" w:rsidP="001F4F98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【泡泡碰撞】</w:t>
      </w:r>
      <w:r w:rsidR="006D1C40">
        <w:rPr>
          <w:rFonts w:hint="eastAsia"/>
        </w:rPr>
        <w:t>U</w:t>
      </w:r>
      <w:r w:rsidR="006D1C40">
        <w:t>I</w:t>
      </w:r>
      <w:r w:rsidR="006D1C40">
        <w:rPr>
          <w:rFonts w:hint="eastAsia"/>
        </w:rPr>
        <w:t>设计</w:t>
      </w:r>
    </w:p>
    <w:p w14:paraId="0998BA09" w14:textId="24DDD063" w:rsidR="006D1C40" w:rsidRDefault="006D1C40" w:rsidP="006D1C40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参考图样：金币为一条鱼在泡泡内，奖券为奖券I</w:t>
      </w:r>
      <w:r>
        <w:t>CON</w:t>
      </w:r>
      <w:r>
        <w:rPr>
          <w:rFonts w:hint="eastAsia"/>
        </w:rPr>
        <w:t>在泡泡内</w:t>
      </w:r>
    </w:p>
    <w:p w14:paraId="6C901EAF" w14:textId="77777777" w:rsidR="006D1C40" w:rsidRDefault="006D1C40" w:rsidP="006D1C40">
      <w:pPr>
        <w:pStyle w:val="af"/>
        <w:ind w:left="1265" w:firstLineChars="0" w:firstLine="0"/>
        <w:rPr>
          <w:rFonts w:hint="eastAsia"/>
        </w:rPr>
      </w:pPr>
    </w:p>
    <w:p w14:paraId="65E1EB04" w14:textId="4338353F" w:rsidR="006D1C40" w:rsidRDefault="006D1C40" w:rsidP="001F4F98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 xml:space="preserve">计时槽 </w:t>
      </w:r>
      <w:r>
        <w:rPr>
          <w:noProof/>
        </w:rPr>
        <w:drawing>
          <wp:inline distT="0" distB="0" distL="0" distR="0" wp14:anchorId="5E5F8249" wp14:editId="63153042">
            <wp:extent cx="159385" cy="7286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161" cy="90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BF2F7" w14:textId="797B9DFC" w:rsidR="001F4F98" w:rsidRDefault="006D1C40" w:rsidP="006D1C40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设置X秒为计时时间，同比例减少</w:t>
      </w:r>
    </w:p>
    <w:p w14:paraId="545FFE46" w14:textId="29FC291D" w:rsidR="006D1C40" w:rsidRDefault="006D1C40" w:rsidP="006D1C40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计时结束，游戏结算。</w:t>
      </w:r>
    </w:p>
    <w:p w14:paraId="1668B287" w14:textId="77777777" w:rsidR="006D1C40" w:rsidRPr="006D1C40" w:rsidRDefault="006D1C40" w:rsidP="006D1C40">
      <w:pPr>
        <w:pStyle w:val="af"/>
        <w:ind w:left="1265" w:firstLineChars="0" w:firstLine="0"/>
        <w:rPr>
          <w:rFonts w:hint="eastAsia"/>
        </w:rPr>
      </w:pPr>
    </w:p>
    <w:p w14:paraId="5051FEF5" w14:textId="373C8B70" w:rsidR="001F4F98" w:rsidRDefault="001F4F98" w:rsidP="001F4F98">
      <w:pPr>
        <w:ind w:left="420"/>
      </w:pPr>
      <w:r>
        <w:rPr>
          <w:rFonts w:hint="eastAsia"/>
        </w:rPr>
        <w:t>游戏参考视频：</w:t>
      </w:r>
      <w:hyperlink r:id="rId27" w:history="1">
        <w:r w:rsidR="006D1C40" w:rsidRPr="006D1C40">
          <w:rPr>
            <w:rStyle w:val="ac"/>
            <w:rFonts w:hint="eastAsia"/>
          </w:rPr>
          <w:t>彭碰撞</w:t>
        </w:r>
        <w:r w:rsidR="006D1C40" w:rsidRPr="006D1C40">
          <w:rPr>
            <w:rStyle w:val="ac"/>
          </w:rPr>
          <w:t>.mp4</w:t>
        </w:r>
      </w:hyperlink>
    </w:p>
    <w:p w14:paraId="2F8CF667" w14:textId="77777777" w:rsidR="001F4F98" w:rsidRDefault="001F4F98" w:rsidP="001F4F98">
      <w:pPr>
        <w:ind w:left="420"/>
      </w:pPr>
    </w:p>
    <w:p w14:paraId="197F8D0F" w14:textId="2C18FA3A" w:rsidR="00424C42" w:rsidRPr="00424C42" w:rsidRDefault="00424C42" w:rsidP="00424C42">
      <w:pPr>
        <w:pStyle w:val="2"/>
      </w:pPr>
      <w:r>
        <w:rPr>
          <w:rFonts w:hint="eastAsia"/>
        </w:rPr>
        <w:t>玩法</w:t>
      </w:r>
    </w:p>
    <w:p w14:paraId="18C56E43" w14:textId="2D11AEB5" w:rsidR="00424C42" w:rsidRDefault="009A5627" w:rsidP="009A5627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游戏碰撞一共分3种</w:t>
      </w:r>
    </w:p>
    <w:p w14:paraId="1A6819B7" w14:textId="741C0D99" w:rsidR="009A5627" w:rsidRDefault="009A5627" w:rsidP="009A5627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【普通碰撞】每次碰撞为</w:t>
      </w:r>
      <w:r>
        <w:t>X</w:t>
      </w:r>
      <w:r>
        <w:rPr>
          <w:rFonts w:hint="eastAsia"/>
        </w:rPr>
        <w:t>奖励（</w:t>
      </w:r>
      <w:r w:rsidR="001F4F98">
        <w:rPr>
          <w:rFonts w:hint="eastAsia"/>
        </w:rPr>
        <w:t>奖励为两种：金币\奖券</w:t>
      </w:r>
      <w:r>
        <w:rPr>
          <w:rFonts w:hint="eastAsia"/>
        </w:rPr>
        <w:t>可配置）</w:t>
      </w:r>
    </w:p>
    <w:p w14:paraId="5E5E8644" w14:textId="77777777" w:rsidR="001F4F98" w:rsidRDefault="001F4F98" w:rsidP="001F4F98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碰撞前：</w:t>
      </w:r>
      <w:r>
        <w:rPr>
          <w:noProof/>
        </w:rPr>
        <w:drawing>
          <wp:inline distT="0" distB="0" distL="0" distR="0" wp14:anchorId="6B51C7FA" wp14:editId="3B71A387">
            <wp:extent cx="590476" cy="571429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、碰撞特效 </w:t>
      </w:r>
      <w:r>
        <w:rPr>
          <w:noProof/>
        </w:rPr>
        <w:drawing>
          <wp:inline distT="0" distB="0" distL="0" distR="0" wp14:anchorId="119B467E" wp14:editId="0CEBF817">
            <wp:extent cx="672352" cy="5486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2506" cy="5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碰撞显示+</w:t>
      </w:r>
      <w:r>
        <w:t>XX</w:t>
      </w:r>
      <w:r>
        <w:rPr>
          <w:rFonts w:hint="eastAsia"/>
        </w:rPr>
        <w:t>数量，数量上浮显示</w:t>
      </w:r>
    </w:p>
    <w:p w14:paraId="7342A270" w14:textId="77777777" w:rsidR="001F4F98" w:rsidRPr="001F4F98" w:rsidRDefault="001F4F98" w:rsidP="001F4F98">
      <w:pPr>
        <w:pStyle w:val="af"/>
        <w:ind w:left="1265" w:firstLineChars="0" w:firstLine="0"/>
      </w:pPr>
    </w:p>
    <w:p w14:paraId="6734F480" w14:textId="758D8414" w:rsidR="009A5627" w:rsidRDefault="009A5627" w:rsidP="009A5627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t>【得分泡泡】需要击碎后才可以获得对应X奖励</w:t>
      </w:r>
      <w:r w:rsidR="001F4F98">
        <w:rPr>
          <w:rFonts w:hint="eastAsia"/>
        </w:rPr>
        <w:t>（奖励为两种：金币\奖券可配置）碰撞次数X次（X为可配数值）</w:t>
      </w:r>
    </w:p>
    <w:p w14:paraId="559FAEDF" w14:textId="75D0D85A" w:rsidR="00BB30B2" w:rsidRDefault="00BB30B2" w:rsidP="00BB30B2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每次碰撞后，泡泡周围亮一盏灯，当灯全亮后下次碰撞为判定击碎</w:t>
      </w:r>
    </w:p>
    <w:p w14:paraId="5110DEC9" w14:textId="77777777" w:rsidR="00BB30B2" w:rsidRPr="00BB30B2" w:rsidRDefault="00BB30B2" w:rsidP="00BB30B2">
      <w:pPr>
        <w:pStyle w:val="af"/>
        <w:ind w:left="1265" w:firstLineChars="0" w:firstLine="0"/>
      </w:pPr>
    </w:p>
    <w:p w14:paraId="1263F2A8" w14:textId="77777777" w:rsidR="001F4F98" w:rsidRDefault="001F4F98" w:rsidP="001F4F98">
      <w:pPr>
        <w:pStyle w:val="af"/>
        <w:ind w:left="1265" w:firstLineChars="0" w:firstLine="0"/>
      </w:pPr>
      <w:r>
        <w:rPr>
          <w:rFonts w:hint="eastAsia"/>
        </w:rPr>
        <w:t>碰撞前：</w:t>
      </w:r>
      <w:r>
        <w:rPr>
          <w:noProof/>
        </w:rPr>
        <w:drawing>
          <wp:inline distT="0" distB="0" distL="0" distR="0" wp14:anchorId="09461070" wp14:editId="6E85C4F5">
            <wp:extent cx="1001864" cy="972740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3370" cy="9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、碰撞特效：</w:t>
      </w:r>
      <w:r>
        <w:rPr>
          <w:noProof/>
        </w:rPr>
        <w:drawing>
          <wp:inline distT="0" distB="0" distL="0" distR="0" wp14:anchorId="1157F9FD" wp14:editId="036D3806">
            <wp:extent cx="1009815" cy="99652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3279" cy="10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477D" w14:textId="5ED129E9" w:rsidR="001F4F98" w:rsidRDefault="001F4F98" w:rsidP="001F4F98">
      <w:pPr>
        <w:pStyle w:val="af"/>
        <w:ind w:left="1265" w:firstLineChars="0" w:firstLine="0"/>
        <w:rPr>
          <w:noProof/>
        </w:rPr>
      </w:pPr>
      <w:r>
        <w:rPr>
          <w:rFonts w:hint="eastAsia"/>
        </w:rPr>
        <w:t>碰撞后：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A1E36CE" wp14:editId="5429522E">
            <wp:extent cx="1114135" cy="10098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20159" cy="10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、</w:t>
      </w:r>
      <w:r w:rsidR="00BB30B2">
        <w:rPr>
          <w:rFonts w:hint="eastAsia"/>
          <w:noProof/>
        </w:rPr>
        <w:t>击碎特效：</w:t>
      </w:r>
      <w:r w:rsidR="00BB30B2">
        <w:rPr>
          <w:noProof/>
        </w:rPr>
        <w:drawing>
          <wp:inline distT="0" distB="0" distL="0" distR="0" wp14:anchorId="271BA4CB" wp14:editId="7A3C4770">
            <wp:extent cx="1216549" cy="1002179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8447" cy="10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AB6F" w14:textId="77777777" w:rsidR="00BB30B2" w:rsidRPr="00BB30B2" w:rsidRDefault="00BB30B2" w:rsidP="001F4F98">
      <w:pPr>
        <w:pStyle w:val="af"/>
        <w:ind w:left="1265" w:firstLineChars="0" w:firstLine="0"/>
      </w:pPr>
    </w:p>
    <w:p w14:paraId="2C483CB5" w14:textId="7B51CFEC" w:rsidR="009A5627" w:rsidRDefault="009A5627" w:rsidP="009A5627">
      <w:pPr>
        <w:pStyle w:val="af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【大奖】大奖需要每局首次点亮</w:t>
      </w:r>
      <w:r w:rsidR="001F4F98">
        <w:rPr>
          <w:rFonts w:hint="eastAsia"/>
        </w:rPr>
        <w:t>（奖励为金币、奖券、青铜弹头、白银弹头、黄金弹头、至尊弹头，数量可配）</w:t>
      </w:r>
    </w:p>
    <w:p w14:paraId="7C73C24F" w14:textId="00543D9A" w:rsidR="009A5627" w:rsidRDefault="00BB30B2" w:rsidP="00BB30B2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大奖前会有三盏灯，每碰撞一次判定灯开关（例如：灯亮的时候再次碰撞会关闭灯）</w:t>
      </w:r>
    </w:p>
    <w:p w14:paraId="3ACBDE84" w14:textId="7D3F39DD" w:rsidR="00BB30B2" w:rsidRDefault="00BB30B2" w:rsidP="00BB30B2">
      <w:pPr>
        <w:pStyle w:val="af"/>
        <w:numPr>
          <w:ilvl w:val="0"/>
          <w:numId w:val="46"/>
        </w:numPr>
        <w:ind w:firstLineChars="0"/>
      </w:pPr>
      <w:r>
        <w:rPr>
          <w:rFonts w:hint="eastAsia"/>
        </w:rPr>
        <w:t>当每局首次三盏灯亮时，播放通用恭喜获得</w:t>
      </w:r>
    </w:p>
    <w:p w14:paraId="5727AC58" w14:textId="4EEAF9F1" w:rsidR="00BB30B2" w:rsidRDefault="00BB30B2" w:rsidP="00BB30B2">
      <w:pPr>
        <w:pStyle w:val="af"/>
        <w:numPr>
          <w:ilvl w:val="0"/>
          <w:numId w:val="43"/>
        </w:numPr>
        <w:ind w:firstLineChars="0"/>
      </w:pPr>
      <w:r>
        <w:rPr>
          <w:rFonts w:hint="eastAsia"/>
        </w:rPr>
        <w:t>每局游戏时长1</w:t>
      </w:r>
      <w:r>
        <w:t>5</w:t>
      </w:r>
      <w:r>
        <w:rPr>
          <w:rFonts w:hint="eastAsia"/>
        </w:rPr>
        <w:t>秒，游戏时间结束停止碰撞。播放通用恭喜获得。</w:t>
      </w:r>
    </w:p>
    <w:p w14:paraId="27837D66" w14:textId="3B839795" w:rsidR="00BB30B2" w:rsidRDefault="00BB30B2" w:rsidP="00BB30B2"/>
    <w:p w14:paraId="1ECEA41A" w14:textId="0066ED94" w:rsidR="006D1C40" w:rsidRPr="00424C42" w:rsidRDefault="006D1C40" w:rsidP="006D1C40">
      <w:pPr>
        <w:pStyle w:val="2"/>
      </w:pPr>
      <w:r>
        <w:rPr>
          <w:rFonts w:hint="eastAsia"/>
        </w:rPr>
        <w:t>控制（等待编辑器完成后再具体制定）</w:t>
      </w:r>
    </w:p>
    <w:p w14:paraId="4552A9CD" w14:textId="0A26D373" w:rsidR="006D1C40" w:rsidRDefault="006D1C40" w:rsidP="006D1C40">
      <w:pPr>
        <w:ind w:left="420"/>
        <w:rPr>
          <w:rFonts w:hint="eastAsia"/>
        </w:rPr>
      </w:pPr>
      <w:r>
        <w:rPr>
          <w:rFonts w:hint="eastAsia"/>
        </w:rPr>
        <w:t>正常几率：</w:t>
      </w:r>
      <w:r w:rsidR="00972AA9">
        <w:rPr>
          <w:rFonts w:hint="eastAsia"/>
        </w:rPr>
        <w:t>结果：</w:t>
      </w:r>
      <w:r>
        <w:rPr>
          <w:rFonts w:hint="eastAsia"/>
        </w:rPr>
        <w:t>赢|输|大奖，</w:t>
      </w:r>
      <w:r w:rsidR="00972AA9">
        <w:rPr>
          <w:rFonts w:hint="eastAsia"/>
        </w:rPr>
        <w:t>几率：</w:t>
      </w:r>
      <w:r>
        <w:rPr>
          <w:rFonts w:hint="eastAsia"/>
        </w:rPr>
        <w:t>X</w:t>
      </w:r>
      <w:r>
        <w:t>XX|XXX|XXX|</w:t>
      </w:r>
    </w:p>
    <w:p w14:paraId="72746155" w14:textId="28022FF8" w:rsidR="006D1C40" w:rsidRDefault="006D1C40" w:rsidP="006D1C40">
      <w:pPr>
        <w:ind w:left="420"/>
        <w:rPr>
          <w:rFonts w:hint="eastAsia"/>
        </w:rPr>
      </w:pPr>
      <w:r>
        <w:rPr>
          <w:rFonts w:hint="eastAsia"/>
        </w:rPr>
        <w:t>充值贡献度档位</w:t>
      </w:r>
      <w:r w:rsidR="00972AA9">
        <w:rPr>
          <w:rFonts w:hint="eastAsia"/>
        </w:rPr>
        <w:t>：结果：</w:t>
      </w:r>
      <w:r>
        <w:rPr>
          <w:rFonts w:hint="eastAsia"/>
        </w:rPr>
        <w:t>赢|</w:t>
      </w:r>
      <w:r w:rsidR="00972AA9">
        <w:rPr>
          <w:rFonts w:hint="eastAsia"/>
        </w:rPr>
        <w:t>大奖，几率：</w:t>
      </w:r>
      <w:r>
        <w:t xml:space="preserve">XXX|XXX| </w:t>
      </w:r>
      <w:r w:rsidR="00972AA9">
        <w:rPr>
          <w:rFonts w:hint="eastAsia"/>
        </w:rPr>
        <w:t>扣除贡献度：X</w:t>
      </w:r>
      <w:r w:rsidR="00972AA9">
        <w:t>XX|XXX|</w:t>
      </w:r>
    </w:p>
    <w:p w14:paraId="7BC950B2" w14:textId="7BD30AD8" w:rsidR="006D1C40" w:rsidRDefault="007C2431" w:rsidP="006D1C40">
      <w:pPr>
        <w:ind w:left="420"/>
        <w:rPr>
          <w:rFonts w:hint="eastAsia"/>
        </w:rPr>
      </w:pPr>
      <w:r>
        <w:rPr>
          <w:rFonts w:hint="eastAsia"/>
        </w:rPr>
        <w:t>彭碰撞个人</w:t>
      </w:r>
      <w:r w:rsidR="006D1C40">
        <w:rPr>
          <w:rFonts w:hint="eastAsia"/>
        </w:rPr>
        <w:t>净分档位</w:t>
      </w:r>
      <w:r w:rsidR="00972AA9">
        <w:rPr>
          <w:rFonts w:hint="eastAsia"/>
        </w:rPr>
        <w:t>：结果：赢|输|大奖，几率：X</w:t>
      </w:r>
      <w:r w:rsidR="00972AA9">
        <w:t>XX|XXX|XXX|</w:t>
      </w:r>
      <w:r w:rsidR="00972AA9">
        <w:rPr>
          <w:rFonts w:hint="eastAsia"/>
        </w:rPr>
        <w:t>（支持多档位配置）</w:t>
      </w:r>
      <w:bookmarkStart w:id="7" w:name="_GoBack"/>
      <w:bookmarkEnd w:id="7"/>
    </w:p>
    <w:p w14:paraId="47BD516D" w14:textId="77777777" w:rsidR="00041382" w:rsidRDefault="00041382"/>
    <w:p w14:paraId="44E98D00" w14:textId="77777777" w:rsidR="00041382" w:rsidRDefault="00041382"/>
    <w:p w14:paraId="4ED32100" w14:textId="77777777" w:rsidR="00041382" w:rsidRDefault="00041382"/>
    <w:p w14:paraId="14A5DB56" w14:textId="77777777" w:rsidR="00041382" w:rsidRDefault="00041382"/>
    <w:p w14:paraId="39DC4005" w14:textId="77777777" w:rsidR="00041382" w:rsidRDefault="00041382"/>
    <w:p w14:paraId="5190C81F" w14:textId="77777777" w:rsidR="00041382" w:rsidRDefault="00041382"/>
    <w:p w14:paraId="3A5A31F7" w14:textId="77777777" w:rsidR="00041382" w:rsidRDefault="00041382"/>
    <w:p w14:paraId="313BAF5E" w14:textId="77777777" w:rsidR="00041382" w:rsidRDefault="00041382"/>
    <w:p w14:paraId="59C36C6F" w14:textId="77777777" w:rsidR="00041382" w:rsidRDefault="00041382"/>
    <w:p w14:paraId="3923BC83" w14:textId="77777777" w:rsidR="00041382" w:rsidRDefault="00041382"/>
    <w:p w14:paraId="2B03AD6E" w14:textId="77777777" w:rsidR="00041382" w:rsidRDefault="00041382"/>
    <w:p w14:paraId="47212582" w14:textId="77777777" w:rsidR="00041382" w:rsidRDefault="00041382"/>
    <w:p w14:paraId="5DA8D02E" w14:textId="77777777" w:rsidR="00041382" w:rsidRDefault="00041382"/>
    <w:p w14:paraId="30475A64" w14:textId="77777777" w:rsidR="00041382" w:rsidRDefault="00041382"/>
    <w:p w14:paraId="3C637476" w14:textId="77777777" w:rsidR="00041382" w:rsidRDefault="00041382"/>
    <w:p w14:paraId="4E77AD4E" w14:textId="77777777" w:rsidR="00041382" w:rsidRDefault="00041382"/>
    <w:p w14:paraId="60406C64" w14:textId="77777777" w:rsidR="00041382" w:rsidRDefault="00041382"/>
    <w:p w14:paraId="228B171D" w14:textId="77777777" w:rsidR="00041382" w:rsidRDefault="00041382"/>
    <w:sectPr w:rsidR="00041382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8F1647" w14:textId="77777777" w:rsidR="00046CEE" w:rsidRDefault="00DF021B">
      <w:r>
        <w:separator/>
      </w:r>
    </w:p>
  </w:endnote>
  <w:endnote w:type="continuationSeparator" w:id="0">
    <w:p w14:paraId="72A98955" w14:textId="77777777" w:rsidR="00046CEE" w:rsidRDefault="00DF0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CDD301" w14:textId="77777777" w:rsidR="00041382" w:rsidRDefault="00DF021B">
    <w:pPr>
      <w:pStyle w:val="a7"/>
      <w:jc w:val="center"/>
    </w:pPr>
    <w:r>
      <w:rPr>
        <w:rFonts w:hint="eastAsia"/>
      </w:rPr>
      <w:t>豆子互娱-华元豪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8A2F1" w14:textId="77777777" w:rsidR="00046CEE" w:rsidRDefault="00DF021B">
      <w:r>
        <w:separator/>
      </w:r>
    </w:p>
  </w:footnote>
  <w:footnote w:type="continuationSeparator" w:id="0">
    <w:p w14:paraId="4320CFCE" w14:textId="77777777" w:rsidR="00046CEE" w:rsidRDefault="00DF02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2559ACF"/>
    <w:multiLevelType w:val="singleLevel"/>
    <w:tmpl w:val="82559ACF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8DB5F10B"/>
    <w:multiLevelType w:val="singleLevel"/>
    <w:tmpl w:val="04090003"/>
    <w:lvl w:ilvl="0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</w:abstractNum>
  <w:abstractNum w:abstractNumId="2" w15:restartNumberingAfterBreak="0">
    <w:nsid w:val="8FFAE4B8"/>
    <w:multiLevelType w:val="multilevel"/>
    <w:tmpl w:val="8FFAE4B8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3" w15:restartNumberingAfterBreak="0">
    <w:nsid w:val="903E54C1"/>
    <w:multiLevelType w:val="multilevel"/>
    <w:tmpl w:val="903E54C1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93AA2B56"/>
    <w:multiLevelType w:val="singleLevel"/>
    <w:tmpl w:val="93AA2B56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95D75C55"/>
    <w:multiLevelType w:val="singleLevel"/>
    <w:tmpl w:val="95D75C55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9B00AE60"/>
    <w:multiLevelType w:val="singleLevel"/>
    <w:tmpl w:val="9B00AE60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C540DD46"/>
    <w:multiLevelType w:val="multilevel"/>
    <w:tmpl w:val="C540DD4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C6718B26"/>
    <w:multiLevelType w:val="singleLevel"/>
    <w:tmpl w:val="C6718B2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 w15:restartNumberingAfterBreak="0">
    <w:nsid w:val="E47D24D0"/>
    <w:multiLevelType w:val="singleLevel"/>
    <w:tmpl w:val="E47D24D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EF976558"/>
    <w:multiLevelType w:val="singleLevel"/>
    <w:tmpl w:val="EF97655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EFC8EBF6"/>
    <w:multiLevelType w:val="singleLevel"/>
    <w:tmpl w:val="EFC8EBF6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FA59BD5C"/>
    <w:multiLevelType w:val="singleLevel"/>
    <w:tmpl w:val="FA59BD5C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 w15:restartNumberingAfterBreak="0">
    <w:nsid w:val="06CE4E3B"/>
    <w:multiLevelType w:val="multilevel"/>
    <w:tmpl w:val="06CE4E3B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4" w15:restartNumberingAfterBreak="0">
    <w:nsid w:val="0B5C7787"/>
    <w:multiLevelType w:val="singleLevel"/>
    <w:tmpl w:val="0B5C778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0E8E199F"/>
    <w:multiLevelType w:val="hybridMultilevel"/>
    <w:tmpl w:val="230611F6"/>
    <w:lvl w:ilvl="0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16" w15:restartNumberingAfterBreak="0">
    <w:nsid w:val="13FD7B6D"/>
    <w:multiLevelType w:val="multilevel"/>
    <w:tmpl w:val="13FD7B6D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6FDEA9A"/>
    <w:multiLevelType w:val="singleLevel"/>
    <w:tmpl w:val="16FDEA9A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 w15:restartNumberingAfterBreak="0">
    <w:nsid w:val="17FF59D2"/>
    <w:multiLevelType w:val="multilevel"/>
    <w:tmpl w:val="17FF59D2"/>
    <w:lvl w:ilvl="0">
      <w:start w:val="1"/>
      <w:numFmt w:val="bullet"/>
      <w:lvlText w:val=""/>
      <w:lvlJc w:val="left"/>
      <w:pPr>
        <w:ind w:left="211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3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5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7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9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3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5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71" w:hanging="420"/>
      </w:pPr>
      <w:rPr>
        <w:rFonts w:ascii="Wingdings" w:hAnsi="Wingdings" w:hint="default"/>
      </w:rPr>
    </w:lvl>
  </w:abstractNum>
  <w:abstractNum w:abstractNumId="19" w15:restartNumberingAfterBreak="0">
    <w:nsid w:val="1FC33A48"/>
    <w:multiLevelType w:val="multilevel"/>
    <w:tmpl w:val="1FC33A48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  <w:color w:val="auto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23B51C02"/>
    <w:multiLevelType w:val="multilevel"/>
    <w:tmpl w:val="23B51C02"/>
    <w:lvl w:ilvl="0">
      <w:start w:val="1"/>
      <w:numFmt w:val="bullet"/>
      <w:lvlText w:val=""/>
      <w:lvlJc w:val="left"/>
      <w:pPr>
        <w:ind w:left="210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2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4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65" w:hanging="420"/>
      </w:pPr>
      <w:rPr>
        <w:rFonts w:ascii="Wingdings" w:hAnsi="Wingdings" w:hint="default"/>
      </w:rPr>
    </w:lvl>
  </w:abstractNum>
  <w:abstractNum w:abstractNumId="21" w15:restartNumberingAfterBreak="0">
    <w:nsid w:val="272A39CC"/>
    <w:multiLevelType w:val="multilevel"/>
    <w:tmpl w:val="272A39CC"/>
    <w:lvl w:ilvl="0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22" w15:restartNumberingAfterBreak="0">
    <w:nsid w:val="27DA7325"/>
    <w:multiLevelType w:val="singleLevel"/>
    <w:tmpl w:val="27DA732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 w15:restartNumberingAfterBreak="0">
    <w:nsid w:val="2AE551CF"/>
    <w:multiLevelType w:val="hybridMultilevel"/>
    <w:tmpl w:val="02F23BEC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4" w15:restartNumberingAfterBreak="0">
    <w:nsid w:val="2C1843F9"/>
    <w:multiLevelType w:val="hybridMultilevel"/>
    <w:tmpl w:val="75E67138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5" w15:restartNumberingAfterBreak="0">
    <w:nsid w:val="2DCA668B"/>
    <w:multiLevelType w:val="multilevel"/>
    <w:tmpl w:val="2DCA668B"/>
    <w:lvl w:ilvl="0">
      <w:start w:val="1"/>
      <w:numFmt w:val="bullet"/>
      <w:lvlText w:val=""/>
      <w:lvlJc w:val="left"/>
      <w:pPr>
        <w:ind w:left="211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3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5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7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9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3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5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71" w:hanging="420"/>
      </w:pPr>
      <w:rPr>
        <w:rFonts w:ascii="Wingdings" w:hAnsi="Wingdings" w:hint="default"/>
      </w:rPr>
    </w:lvl>
  </w:abstractNum>
  <w:abstractNum w:abstractNumId="26" w15:restartNumberingAfterBreak="0">
    <w:nsid w:val="329424EF"/>
    <w:multiLevelType w:val="multilevel"/>
    <w:tmpl w:val="329424EF"/>
    <w:lvl w:ilvl="0">
      <w:start w:val="1"/>
      <w:numFmt w:val="bullet"/>
      <w:lvlText w:val=""/>
      <w:lvlJc w:val="left"/>
      <w:pPr>
        <w:ind w:left="211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53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95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337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79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421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63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505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471" w:hanging="420"/>
      </w:pPr>
      <w:rPr>
        <w:rFonts w:ascii="Wingdings" w:hAnsi="Wingdings" w:hint="default"/>
      </w:rPr>
    </w:lvl>
  </w:abstractNum>
  <w:abstractNum w:abstractNumId="27" w15:restartNumberingAfterBreak="0">
    <w:nsid w:val="3E28B10D"/>
    <w:multiLevelType w:val="singleLevel"/>
    <w:tmpl w:val="3E28B10D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 w15:restartNumberingAfterBreak="0">
    <w:nsid w:val="408D1340"/>
    <w:multiLevelType w:val="hybridMultilevel"/>
    <w:tmpl w:val="86781B8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43CF0E18"/>
    <w:multiLevelType w:val="singleLevel"/>
    <w:tmpl w:val="43CF0E1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0" w15:restartNumberingAfterBreak="0">
    <w:nsid w:val="4D440F50"/>
    <w:multiLevelType w:val="singleLevel"/>
    <w:tmpl w:val="4D440F50"/>
    <w:lvl w:ilvl="0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 w15:restartNumberingAfterBreak="0">
    <w:nsid w:val="5D974602"/>
    <w:multiLevelType w:val="multilevel"/>
    <w:tmpl w:val="5D974602"/>
    <w:lvl w:ilvl="0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32" w15:restartNumberingAfterBreak="0">
    <w:nsid w:val="5E87152C"/>
    <w:multiLevelType w:val="singleLevel"/>
    <w:tmpl w:val="5E87152C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3" w15:restartNumberingAfterBreak="0">
    <w:nsid w:val="60817C79"/>
    <w:multiLevelType w:val="multilevel"/>
    <w:tmpl w:val="60817C79"/>
    <w:lvl w:ilvl="0">
      <w:start w:val="1"/>
      <w:numFmt w:val="bullet"/>
      <w:lvlText w:val=""/>
      <w:lvlJc w:val="left"/>
      <w:pPr>
        <w:ind w:left="127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34" w15:restartNumberingAfterBreak="0">
    <w:nsid w:val="625053B2"/>
    <w:multiLevelType w:val="hybridMultilevel"/>
    <w:tmpl w:val="9D2AF0F6"/>
    <w:lvl w:ilvl="0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5" w:hanging="420"/>
      </w:pPr>
      <w:rPr>
        <w:rFonts w:ascii="Wingdings" w:hAnsi="Wingdings" w:hint="default"/>
      </w:rPr>
    </w:lvl>
  </w:abstractNum>
  <w:abstractNum w:abstractNumId="35" w15:restartNumberingAfterBreak="0">
    <w:nsid w:val="631D1570"/>
    <w:multiLevelType w:val="hybridMultilevel"/>
    <w:tmpl w:val="7D60410C"/>
    <w:lvl w:ilvl="0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36" w15:restartNumberingAfterBreak="0">
    <w:nsid w:val="637E3346"/>
    <w:multiLevelType w:val="hybridMultilevel"/>
    <w:tmpl w:val="9D02DADC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7" w15:restartNumberingAfterBreak="0">
    <w:nsid w:val="645554C7"/>
    <w:multiLevelType w:val="multilevel"/>
    <w:tmpl w:val="645554C7"/>
    <w:lvl w:ilvl="0">
      <w:start w:val="1"/>
      <w:numFmt w:val="bullet"/>
      <w:lvlText w:val=""/>
      <w:lvlJc w:val="left"/>
      <w:pPr>
        <w:ind w:left="127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38" w15:restartNumberingAfterBreak="0">
    <w:nsid w:val="66675A18"/>
    <w:multiLevelType w:val="multilevel"/>
    <w:tmpl w:val="66675A18"/>
    <w:lvl w:ilvl="0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9" w15:restartNumberingAfterBreak="0">
    <w:nsid w:val="69A4148A"/>
    <w:multiLevelType w:val="singleLevel"/>
    <w:tmpl w:val="69A4148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0" w15:restartNumberingAfterBreak="0">
    <w:nsid w:val="6A9355BC"/>
    <w:multiLevelType w:val="hybridMultilevel"/>
    <w:tmpl w:val="EE40ACF0"/>
    <w:lvl w:ilvl="0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5" w:hanging="420"/>
      </w:pPr>
      <w:rPr>
        <w:rFonts w:ascii="Wingdings" w:hAnsi="Wingdings" w:hint="default"/>
      </w:rPr>
    </w:lvl>
  </w:abstractNum>
  <w:abstractNum w:abstractNumId="41" w15:restartNumberingAfterBreak="0">
    <w:nsid w:val="7983D468"/>
    <w:multiLevelType w:val="singleLevel"/>
    <w:tmpl w:val="7983D468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2" w15:restartNumberingAfterBreak="0">
    <w:nsid w:val="7BEE2FF1"/>
    <w:multiLevelType w:val="multilevel"/>
    <w:tmpl w:val="7BEE2FF1"/>
    <w:lvl w:ilvl="0">
      <w:start w:val="1"/>
      <w:numFmt w:val="bullet"/>
      <w:lvlText w:val=""/>
      <w:lvlJc w:val="left"/>
      <w:pPr>
        <w:ind w:left="169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1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3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5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7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9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1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3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1" w:hanging="420"/>
      </w:pPr>
      <w:rPr>
        <w:rFonts w:ascii="Wingdings" w:hAnsi="Wingdings" w:hint="default"/>
      </w:rPr>
    </w:lvl>
  </w:abstractNum>
  <w:abstractNum w:abstractNumId="43" w15:restartNumberingAfterBreak="0">
    <w:nsid w:val="7C3B2670"/>
    <w:multiLevelType w:val="singleLevel"/>
    <w:tmpl w:val="7C3B2670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4" w15:restartNumberingAfterBreak="0">
    <w:nsid w:val="7F5E148F"/>
    <w:multiLevelType w:val="multilevel"/>
    <w:tmpl w:val="7F5E148F"/>
    <w:lvl w:ilvl="0">
      <w:start w:val="1"/>
      <w:numFmt w:val="bullet"/>
      <w:lvlText w:val=""/>
      <w:lvlJc w:val="left"/>
      <w:pPr>
        <w:ind w:left="169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211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53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95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37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79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421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63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5051" w:hanging="420"/>
      </w:pPr>
      <w:rPr>
        <w:rFonts w:ascii="Wingdings" w:hAnsi="Wingdings" w:hint="default"/>
      </w:rPr>
    </w:lvl>
  </w:abstractNum>
  <w:abstractNum w:abstractNumId="45" w15:restartNumberingAfterBreak="0">
    <w:nsid w:val="7FC16692"/>
    <w:multiLevelType w:val="multilevel"/>
    <w:tmpl w:val="7FC16692"/>
    <w:lvl w:ilvl="0">
      <w:start w:val="1"/>
      <w:numFmt w:val="bullet"/>
      <w:lvlText w:val=""/>
      <w:lvlJc w:val="left"/>
      <w:pPr>
        <w:ind w:left="1271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9"/>
  </w:num>
  <w:num w:numId="3">
    <w:abstractNumId w:val="19"/>
  </w:num>
  <w:num w:numId="4">
    <w:abstractNumId w:val="12"/>
  </w:num>
  <w:num w:numId="5">
    <w:abstractNumId w:val="41"/>
  </w:num>
  <w:num w:numId="6">
    <w:abstractNumId w:val="8"/>
  </w:num>
  <w:num w:numId="7">
    <w:abstractNumId w:val="37"/>
  </w:num>
  <w:num w:numId="8">
    <w:abstractNumId w:val="5"/>
  </w:num>
  <w:num w:numId="9">
    <w:abstractNumId w:val="16"/>
  </w:num>
  <w:num w:numId="10">
    <w:abstractNumId w:val="13"/>
  </w:num>
  <w:num w:numId="11">
    <w:abstractNumId w:val="31"/>
  </w:num>
  <w:num w:numId="12">
    <w:abstractNumId w:val="21"/>
  </w:num>
  <w:num w:numId="13">
    <w:abstractNumId w:val="20"/>
  </w:num>
  <w:num w:numId="14">
    <w:abstractNumId w:val="6"/>
  </w:num>
  <w:num w:numId="15">
    <w:abstractNumId w:val="11"/>
  </w:num>
  <w:num w:numId="16">
    <w:abstractNumId w:val="45"/>
  </w:num>
  <w:num w:numId="17">
    <w:abstractNumId w:val="42"/>
  </w:num>
  <w:num w:numId="18">
    <w:abstractNumId w:val="18"/>
  </w:num>
  <w:num w:numId="19">
    <w:abstractNumId w:val="33"/>
  </w:num>
  <w:num w:numId="20">
    <w:abstractNumId w:val="44"/>
  </w:num>
  <w:num w:numId="21">
    <w:abstractNumId w:val="25"/>
  </w:num>
  <w:num w:numId="22">
    <w:abstractNumId w:val="26"/>
  </w:num>
  <w:num w:numId="23">
    <w:abstractNumId w:val="30"/>
  </w:num>
  <w:num w:numId="24">
    <w:abstractNumId w:val="1"/>
  </w:num>
  <w:num w:numId="25">
    <w:abstractNumId w:val="4"/>
  </w:num>
  <w:num w:numId="26">
    <w:abstractNumId w:val="32"/>
  </w:num>
  <w:num w:numId="27">
    <w:abstractNumId w:val="38"/>
  </w:num>
  <w:num w:numId="28">
    <w:abstractNumId w:val="9"/>
  </w:num>
  <w:num w:numId="29">
    <w:abstractNumId w:val="29"/>
  </w:num>
  <w:num w:numId="30">
    <w:abstractNumId w:val="0"/>
  </w:num>
  <w:num w:numId="31">
    <w:abstractNumId w:val="17"/>
  </w:num>
  <w:num w:numId="32">
    <w:abstractNumId w:val="27"/>
  </w:num>
  <w:num w:numId="33">
    <w:abstractNumId w:val="14"/>
  </w:num>
  <w:num w:numId="34">
    <w:abstractNumId w:val="22"/>
  </w:num>
  <w:num w:numId="35">
    <w:abstractNumId w:val="10"/>
  </w:num>
  <w:num w:numId="36">
    <w:abstractNumId w:val="43"/>
  </w:num>
  <w:num w:numId="37">
    <w:abstractNumId w:val="7"/>
  </w:num>
  <w:num w:numId="38">
    <w:abstractNumId w:val="3"/>
  </w:num>
  <w:num w:numId="39">
    <w:abstractNumId w:val="28"/>
  </w:num>
  <w:num w:numId="40">
    <w:abstractNumId w:val="36"/>
  </w:num>
  <w:num w:numId="41">
    <w:abstractNumId w:val="23"/>
  </w:num>
  <w:num w:numId="42">
    <w:abstractNumId w:val="15"/>
  </w:num>
  <w:num w:numId="43">
    <w:abstractNumId w:val="24"/>
  </w:num>
  <w:num w:numId="44">
    <w:abstractNumId w:val="40"/>
  </w:num>
  <w:num w:numId="45">
    <w:abstractNumId w:val="35"/>
  </w:num>
  <w:num w:numId="46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attachedTemplate r:id="rId1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A194E"/>
    <w:rsid w:val="000107B7"/>
    <w:rsid w:val="00012B77"/>
    <w:rsid w:val="00041382"/>
    <w:rsid w:val="00046CEE"/>
    <w:rsid w:val="0005669A"/>
    <w:rsid w:val="00090883"/>
    <w:rsid w:val="000E254A"/>
    <w:rsid w:val="00133B6E"/>
    <w:rsid w:val="00170AC9"/>
    <w:rsid w:val="001773F0"/>
    <w:rsid w:val="001B1BB0"/>
    <w:rsid w:val="001F4F98"/>
    <w:rsid w:val="001F7718"/>
    <w:rsid w:val="00254B3E"/>
    <w:rsid w:val="00283385"/>
    <w:rsid w:val="002A412D"/>
    <w:rsid w:val="002B10B5"/>
    <w:rsid w:val="002D56CA"/>
    <w:rsid w:val="003741CD"/>
    <w:rsid w:val="00424C42"/>
    <w:rsid w:val="00444D4D"/>
    <w:rsid w:val="004A720A"/>
    <w:rsid w:val="004F7ACE"/>
    <w:rsid w:val="00505E73"/>
    <w:rsid w:val="00514DB8"/>
    <w:rsid w:val="00541E94"/>
    <w:rsid w:val="00561EFB"/>
    <w:rsid w:val="005808F7"/>
    <w:rsid w:val="005A05B5"/>
    <w:rsid w:val="005A194E"/>
    <w:rsid w:val="005A2362"/>
    <w:rsid w:val="00603B74"/>
    <w:rsid w:val="00606706"/>
    <w:rsid w:val="00637B9E"/>
    <w:rsid w:val="006D1C40"/>
    <w:rsid w:val="006D271B"/>
    <w:rsid w:val="006E07C0"/>
    <w:rsid w:val="006E4A6F"/>
    <w:rsid w:val="00700F15"/>
    <w:rsid w:val="0072381F"/>
    <w:rsid w:val="00743C40"/>
    <w:rsid w:val="00744BDB"/>
    <w:rsid w:val="007561EF"/>
    <w:rsid w:val="007968D6"/>
    <w:rsid w:val="007A06A2"/>
    <w:rsid w:val="007A1A12"/>
    <w:rsid w:val="007C2431"/>
    <w:rsid w:val="00807282"/>
    <w:rsid w:val="00807CCD"/>
    <w:rsid w:val="00813055"/>
    <w:rsid w:val="008824C2"/>
    <w:rsid w:val="008A44BB"/>
    <w:rsid w:val="008C29E7"/>
    <w:rsid w:val="009123E9"/>
    <w:rsid w:val="00972AA9"/>
    <w:rsid w:val="009A5627"/>
    <w:rsid w:val="009B1ECA"/>
    <w:rsid w:val="00A20A24"/>
    <w:rsid w:val="00A41EE1"/>
    <w:rsid w:val="00AB1F62"/>
    <w:rsid w:val="00AC2EC6"/>
    <w:rsid w:val="00B133ED"/>
    <w:rsid w:val="00B43193"/>
    <w:rsid w:val="00BA0FBD"/>
    <w:rsid w:val="00BB30B2"/>
    <w:rsid w:val="00BF10D5"/>
    <w:rsid w:val="00C22AAB"/>
    <w:rsid w:val="00C43EAD"/>
    <w:rsid w:val="00C50779"/>
    <w:rsid w:val="00CC548F"/>
    <w:rsid w:val="00CF4D4F"/>
    <w:rsid w:val="00D0790B"/>
    <w:rsid w:val="00D16071"/>
    <w:rsid w:val="00D37DC3"/>
    <w:rsid w:val="00D567FB"/>
    <w:rsid w:val="00D679AD"/>
    <w:rsid w:val="00D738DA"/>
    <w:rsid w:val="00D765D6"/>
    <w:rsid w:val="00D82B02"/>
    <w:rsid w:val="00D9443C"/>
    <w:rsid w:val="00DD7B9E"/>
    <w:rsid w:val="00DF021B"/>
    <w:rsid w:val="00DF6FAC"/>
    <w:rsid w:val="00E93694"/>
    <w:rsid w:val="00EA3081"/>
    <w:rsid w:val="00F22466"/>
    <w:rsid w:val="00F3288A"/>
    <w:rsid w:val="00F3677C"/>
    <w:rsid w:val="00F50628"/>
    <w:rsid w:val="00FB0EDB"/>
    <w:rsid w:val="00FE521D"/>
    <w:rsid w:val="02940F1C"/>
    <w:rsid w:val="031E61ED"/>
    <w:rsid w:val="075D0058"/>
    <w:rsid w:val="07620CCC"/>
    <w:rsid w:val="0A2D02C2"/>
    <w:rsid w:val="0A5504D1"/>
    <w:rsid w:val="0C6F4603"/>
    <w:rsid w:val="0D6D49D2"/>
    <w:rsid w:val="0F3E5479"/>
    <w:rsid w:val="0FE4566F"/>
    <w:rsid w:val="10D83730"/>
    <w:rsid w:val="13261B37"/>
    <w:rsid w:val="14537DEC"/>
    <w:rsid w:val="149064EC"/>
    <w:rsid w:val="1603395F"/>
    <w:rsid w:val="163E640F"/>
    <w:rsid w:val="16DA743F"/>
    <w:rsid w:val="17C47AA4"/>
    <w:rsid w:val="1C7859A2"/>
    <w:rsid w:val="1C887545"/>
    <w:rsid w:val="1CE32934"/>
    <w:rsid w:val="1D3F7B9D"/>
    <w:rsid w:val="252C4578"/>
    <w:rsid w:val="270C62E9"/>
    <w:rsid w:val="2CC95A5B"/>
    <w:rsid w:val="2D18163A"/>
    <w:rsid w:val="2E586F54"/>
    <w:rsid w:val="31E274F0"/>
    <w:rsid w:val="32473F40"/>
    <w:rsid w:val="330A5560"/>
    <w:rsid w:val="33340360"/>
    <w:rsid w:val="3409425D"/>
    <w:rsid w:val="352B19CD"/>
    <w:rsid w:val="35FB6A93"/>
    <w:rsid w:val="36DF3D27"/>
    <w:rsid w:val="374E1293"/>
    <w:rsid w:val="3A7F0AF4"/>
    <w:rsid w:val="3ADC5498"/>
    <w:rsid w:val="3CB711D8"/>
    <w:rsid w:val="402C7C05"/>
    <w:rsid w:val="427A1247"/>
    <w:rsid w:val="43776785"/>
    <w:rsid w:val="437F0FBC"/>
    <w:rsid w:val="45322AF4"/>
    <w:rsid w:val="47240759"/>
    <w:rsid w:val="49AA1D07"/>
    <w:rsid w:val="4FB32D25"/>
    <w:rsid w:val="508B0CA5"/>
    <w:rsid w:val="518E66B4"/>
    <w:rsid w:val="51913C07"/>
    <w:rsid w:val="52EC33DB"/>
    <w:rsid w:val="544B2E94"/>
    <w:rsid w:val="56E976CB"/>
    <w:rsid w:val="58AC282B"/>
    <w:rsid w:val="5B240974"/>
    <w:rsid w:val="5B324704"/>
    <w:rsid w:val="5B8F3DEC"/>
    <w:rsid w:val="5BD173BD"/>
    <w:rsid w:val="5C2E5EBA"/>
    <w:rsid w:val="5DCA2CA3"/>
    <w:rsid w:val="5E3A5ECB"/>
    <w:rsid w:val="5EB5089B"/>
    <w:rsid w:val="5F86366A"/>
    <w:rsid w:val="63C73820"/>
    <w:rsid w:val="64006038"/>
    <w:rsid w:val="660C7531"/>
    <w:rsid w:val="6799267F"/>
    <w:rsid w:val="67D9195A"/>
    <w:rsid w:val="6A0B6341"/>
    <w:rsid w:val="6C20035C"/>
    <w:rsid w:val="6C89144D"/>
    <w:rsid w:val="6F387368"/>
    <w:rsid w:val="70004A44"/>
    <w:rsid w:val="70732568"/>
    <w:rsid w:val="733D55EF"/>
    <w:rsid w:val="76F841A1"/>
    <w:rsid w:val="7A5B0272"/>
    <w:rsid w:val="7A7404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5410258"/>
  <w15:docId w15:val="{3C3113B0-677E-4A9C-AB0C-905F6D34C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adjustRightInd w:val="0"/>
      <w:snapToGrid w:val="0"/>
      <w:jc w:val="both"/>
    </w:pPr>
    <w:rPr>
      <w:rFonts w:ascii="微软雅黑" w:eastAsia="微软雅黑" w:hAnsi="微软雅黑" w:cs="微软雅黑"/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"/>
    <w:qFormat/>
    <w:pPr>
      <w:numPr>
        <w:numId w:val="1"/>
      </w:numPr>
      <w:snapToGrid/>
      <w:outlineLvl w:val="0"/>
    </w:pPr>
    <w:rPr>
      <w:b/>
      <w:bCs/>
      <w:kern w:val="44"/>
      <w:sz w:val="24"/>
      <w:szCs w:val="44"/>
    </w:rPr>
  </w:style>
  <w:style w:type="paragraph" w:styleId="2">
    <w:name w:val="heading 2"/>
    <w:next w:val="a"/>
    <w:link w:val="20"/>
    <w:uiPriority w:val="9"/>
    <w:unhideWhenUsed/>
    <w:qFormat/>
    <w:pPr>
      <w:widowControl w:val="0"/>
      <w:numPr>
        <w:ilvl w:val="1"/>
        <w:numId w:val="1"/>
      </w:numPr>
      <w:outlineLvl w:val="1"/>
    </w:pPr>
    <w:rPr>
      <w:rFonts w:ascii="微软雅黑" w:eastAsia="微软雅黑" w:hAnsi="微软雅黑" w:cs="微软雅黑"/>
      <w:b/>
      <w:kern w:val="44"/>
      <w:sz w:val="22"/>
      <w:szCs w:val="22"/>
    </w:rPr>
  </w:style>
  <w:style w:type="paragraph" w:styleId="3">
    <w:name w:val="heading 3"/>
    <w:basedOn w:val="a"/>
    <w:next w:val="a"/>
    <w:link w:val="30"/>
    <w:uiPriority w:val="9"/>
    <w:unhideWhenUsed/>
    <w:qFormat/>
    <w:pPr>
      <w:numPr>
        <w:ilvl w:val="2"/>
        <w:numId w:val="1"/>
      </w:numPr>
      <w:snapToGrid/>
      <w:outlineLvl w:val="2"/>
    </w:pPr>
    <w:rPr>
      <w:b/>
      <w:bCs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b">
    <w:name w:val="Normal (Web)"/>
    <w:basedOn w:val="a"/>
    <w:uiPriority w:val="99"/>
    <w:semiHidden/>
    <w:unhideWhenUsed/>
    <w:qFormat/>
    <w:rPr>
      <w:sz w:val="24"/>
    </w:r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qFormat/>
    <w:rPr>
      <w:rFonts w:ascii="微软雅黑" w:eastAsia="微软雅黑" w:hAnsi="微软雅黑" w:cs="微软雅黑"/>
      <w:b/>
      <w:bCs/>
      <w:szCs w:val="21"/>
    </w:rPr>
  </w:style>
  <w:style w:type="character" w:customStyle="1" w:styleId="20">
    <w:name w:val="标题 2 字符"/>
    <w:basedOn w:val="a0"/>
    <w:link w:val="2"/>
    <w:uiPriority w:val="9"/>
    <w:qFormat/>
    <w:rPr>
      <w:rFonts w:ascii="微软雅黑" w:eastAsia="微软雅黑" w:hAnsi="微软雅黑" w:cs="微软雅黑"/>
      <w:b/>
      <w:kern w:val="44"/>
      <w:sz w:val="22"/>
    </w:rPr>
  </w:style>
  <w:style w:type="paragraph" w:styleId="ae">
    <w:name w:val="No Spacing"/>
    <w:uiPriority w:val="1"/>
    <w:qFormat/>
    <w:pPr>
      <w:widowControl w:val="0"/>
      <w:jc w:val="both"/>
    </w:pPr>
    <w:rPr>
      <w:rFonts w:asciiTheme="minorHAnsi" w:eastAsia="微软雅黑" w:hAnsiTheme="minorHAnsi" w:cstheme="minorBidi"/>
      <w:kern w:val="2"/>
      <w:sz w:val="21"/>
      <w:szCs w:val="22"/>
    </w:rPr>
  </w:style>
  <w:style w:type="character" w:customStyle="1" w:styleId="10">
    <w:name w:val="标题 1 字符"/>
    <w:basedOn w:val="a0"/>
    <w:link w:val="1"/>
    <w:uiPriority w:val="9"/>
    <w:qFormat/>
    <w:rPr>
      <w:rFonts w:ascii="微软雅黑" w:eastAsia="微软雅黑" w:hAnsi="微软雅黑" w:cs="微软雅黑"/>
      <w:b/>
      <w:bCs/>
      <w:kern w:val="44"/>
      <w:sz w:val="24"/>
      <w:szCs w:val="44"/>
    </w:rPr>
  </w:style>
  <w:style w:type="character" w:customStyle="1" w:styleId="aa">
    <w:name w:val="页眉 字符"/>
    <w:basedOn w:val="a0"/>
    <w:link w:val="a9"/>
    <w:uiPriority w:val="99"/>
    <w:qFormat/>
    <w:rPr>
      <w:rFonts w:eastAsia="微软雅黑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eastAsia="微软雅黑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keepNext/>
      <w:keepLines/>
      <w:widowControl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微软雅黑" w:eastAsia="微软雅黑" w:hAnsi="微软雅黑" w:cs="微软雅黑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 w:hAnsi="微软雅黑" w:cs="微软雅黑"/>
      <w:sz w:val="18"/>
      <w:szCs w:val="18"/>
    </w:rPr>
  </w:style>
  <w:style w:type="paragraph" w:customStyle="1" w:styleId="ListParagraph1">
    <w:name w:val="List Paragraph1"/>
    <w:basedOn w:val="a"/>
    <w:qFormat/>
    <w:pPr>
      <w:ind w:firstLineChars="200" w:firstLine="420"/>
    </w:pPr>
    <w:rPr>
      <w:rFonts w:cs="宋体"/>
    </w:rPr>
  </w:style>
  <w:style w:type="character" w:customStyle="1" w:styleId="15">
    <w:name w:val="15"/>
    <w:basedOn w:val="a0"/>
    <w:qFormat/>
    <w:rPr>
      <w:rFonts w:ascii="Calibri" w:hAnsi="Calibri" w:hint="default"/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6D1C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w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control" Target="activeX/activeX1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image" Target="media/image10.png"/><Relationship Id="rId27" Type="http://schemas.openxmlformats.org/officeDocument/2006/relationships/hyperlink" Target="&#24429;&#30896;&#25758;.mp4" TargetMode="External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&#33258;&#23450;&#20041;%20Office%20&#27169;&#26495;\&#31574;&#21010;&#26696;.dotx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85C803-BB9D-4396-A2F7-A3E7242090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策划案.dotx</Template>
  <TotalTime>464</TotalTime>
  <Pages>6</Pages>
  <Words>316</Words>
  <Characters>1807</Characters>
  <Application>Microsoft Office Word</Application>
  <DocSecurity>0</DocSecurity>
  <Lines>15</Lines>
  <Paragraphs>4</Paragraphs>
  <ScaleCrop>false</ScaleCrop>
  <Company>Microsoft</Company>
  <LinksUpToDate>false</LinksUpToDate>
  <CharactersWithSpaces>2119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lulujie</dc:creator>
  <cp:lastModifiedBy>华 元豪</cp:lastModifiedBy>
  <cp:revision>11</cp:revision>
  <dcterms:created xsi:type="dcterms:W3CDTF">2018-11-05T08:59:00Z</dcterms:created>
  <dcterms:modified xsi:type="dcterms:W3CDTF">2019-06-26T02:46:00Z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