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8AAB9" w14:textId="77777777" w:rsidR="004E2DA0" w:rsidRDefault="004E2DA0">
      <w:pPr>
        <w:rPr>
          <w:b/>
        </w:rPr>
      </w:pPr>
    </w:p>
    <w:p w14:paraId="710A42FC" w14:textId="77777777" w:rsidR="004E2DA0" w:rsidRDefault="0095480E">
      <w:pPr>
        <w:jc w:val="center"/>
        <w:rPr>
          <w:sz w:val="52"/>
        </w:rPr>
      </w:pPr>
      <w:r>
        <w:rPr>
          <w:rFonts w:hint="eastAsia"/>
          <w:b/>
          <w:sz w:val="52"/>
        </w:rPr>
        <w:t>锻造功能策划案</w:t>
      </w:r>
    </w:p>
    <w:p w14:paraId="31B8BE33" w14:textId="0F5D4771" w:rsidR="004E2DA0" w:rsidRDefault="0095480E">
      <w:pPr>
        <w:jc w:val="center"/>
      </w:pPr>
      <w:r>
        <w:object w:dxaOrig="225" w:dyaOrig="225" w14:anchorId="2D6C85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41.95pt;height:18.15pt" o:ole="">
            <v:imagedata r:id="rId9" o:title=""/>
          </v:shape>
          <w:control r:id="rId10" w:name="CheckBox1" w:shapeid="_x0000_i1033"/>
        </w:object>
      </w:r>
      <w:r>
        <w:object w:dxaOrig="225" w:dyaOrig="225" w14:anchorId="373BC8C2">
          <v:shape id="_x0000_i1035" type="#_x0000_t75" alt="" style="width:41.95pt;height:18.15pt" o:ole="">
            <v:imagedata r:id="rId11" o:title=""/>
          </v:shape>
          <w:control r:id="rId12" w:name="CheckBox11" w:shapeid="_x0000_i1035"/>
        </w:object>
      </w:r>
      <w:r>
        <w:object w:dxaOrig="225" w:dyaOrig="225" w14:anchorId="0B9193CB">
          <v:shape id="_x0000_i1037" type="#_x0000_t75" alt="" style="width:67pt;height:18.15pt" o:ole="">
            <v:imagedata r:id="rId13" o:title=""/>
          </v:shape>
          <w:control r:id="rId14" w:name="CheckBox12" w:shapeid="_x0000_i1037"/>
        </w:object>
      </w:r>
      <w:r>
        <w:object w:dxaOrig="225" w:dyaOrig="225" w14:anchorId="6ADF9A00">
          <v:shape id="_x0000_i1039" type="#_x0000_t75" alt="" style="width:67pt;height:18.15pt" o:ole="">
            <v:imagedata r:id="rId15" o:title=""/>
          </v:shape>
          <w:control r:id="rId16" w:name="CheckBox121" w:shapeid="_x0000_i1039"/>
        </w:object>
      </w:r>
    </w:p>
    <w:p w14:paraId="17657FB9" w14:textId="77777777" w:rsidR="004E2DA0" w:rsidRDefault="004E2DA0"/>
    <w:p w14:paraId="2BE1A3D7" w14:textId="77777777" w:rsidR="004E2DA0" w:rsidRDefault="004E2DA0"/>
    <w:p w14:paraId="0A573B76" w14:textId="77777777" w:rsidR="004E2DA0" w:rsidRDefault="004E2DA0"/>
    <w:p w14:paraId="4F90D4DD" w14:textId="77777777" w:rsidR="004E2DA0" w:rsidRDefault="004E2DA0"/>
    <w:p w14:paraId="02430891" w14:textId="77777777" w:rsidR="004E2DA0" w:rsidRDefault="0095480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创建日期：</w:t>
      </w:r>
      <w:r>
        <w:rPr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19年0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月1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日</w:t>
      </w:r>
    </w:p>
    <w:p w14:paraId="60AC53D4" w14:textId="77777777" w:rsidR="004E2DA0" w:rsidRDefault="0095480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作者：华元豪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418"/>
        <w:gridCol w:w="1751"/>
      </w:tblGrid>
      <w:tr w:rsidR="004E2DA0" w14:paraId="11D06F43" w14:textId="77777777">
        <w:tc>
          <w:tcPr>
            <w:tcW w:w="959" w:type="dxa"/>
          </w:tcPr>
          <w:p w14:paraId="4E18CBDA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4394" w:type="dxa"/>
          </w:tcPr>
          <w:p w14:paraId="285140E4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修改内容</w:t>
            </w:r>
          </w:p>
        </w:tc>
        <w:tc>
          <w:tcPr>
            <w:tcW w:w="1418" w:type="dxa"/>
          </w:tcPr>
          <w:p w14:paraId="5033245F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修改人</w:t>
            </w:r>
          </w:p>
        </w:tc>
        <w:tc>
          <w:tcPr>
            <w:tcW w:w="1751" w:type="dxa"/>
          </w:tcPr>
          <w:p w14:paraId="55073D88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修改时间</w:t>
            </w:r>
          </w:p>
        </w:tc>
      </w:tr>
      <w:tr w:rsidR="004E2DA0" w14:paraId="197172BA" w14:textId="77777777">
        <w:tc>
          <w:tcPr>
            <w:tcW w:w="959" w:type="dxa"/>
          </w:tcPr>
          <w:p w14:paraId="0449238D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04E59345" w14:textId="77777777" w:rsidR="004E2DA0" w:rsidRDefault="0095480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新增锻造功能策划案</w:t>
            </w:r>
          </w:p>
        </w:tc>
        <w:tc>
          <w:tcPr>
            <w:tcW w:w="1418" w:type="dxa"/>
          </w:tcPr>
          <w:p w14:paraId="764F76A2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华元豪</w:t>
            </w:r>
          </w:p>
        </w:tc>
        <w:tc>
          <w:tcPr>
            <w:tcW w:w="1751" w:type="dxa"/>
          </w:tcPr>
          <w:p w14:paraId="61872A5F" w14:textId="77777777" w:rsidR="004E2DA0" w:rsidRDefault="0095480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20190</w:t>
            </w:r>
            <w:r>
              <w:rPr>
                <w:b/>
                <w:sz w:val="28"/>
                <w:szCs w:val="28"/>
              </w:rPr>
              <w:t>6</w:t>
            </w:r>
            <w:r>
              <w:rPr>
                <w:rFonts w:hint="eastAsia"/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4</w:t>
            </w:r>
          </w:p>
        </w:tc>
      </w:tr>
      <w:tr w:rsidR="009C7E08" w14:paraId="22F15FC2" w14:textId="77777777">
        <w:tc>
          <w:tcPr>
            <w:tcW w:w="959" w:type="dxa"/>
          </w:tcPr>
          <w:p w14:paraId="2C59B772" w14:textId="20F353F8" w:rsidR="009C7E08" w:rsidRDefault="009C7E08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08DF4A0A" w14:textId="122B811A" w:rsidR="009C7E08" w:rsidRDefault="009C7E08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修改游戏服灵石道具限制</w:t>
            </w:r>
          </w:p>
        </w:tc>
        <w:tc>
          <w:tcPr>
            <w:tcW w:w="1418" w:type="dxa"/>
          </w:tcPr>
          <w:p w14:paraId="792808E4" w14:textId="2A048EE9" w:rsidR="009C7E08" w:rsidRDefault="009C7E08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华元豪</w:t>
            </w:r>
          </w:p>
        </w:tc>
        <w:tc>
          <w:tcPr>
            <w:tcW w:w="1751" w:type="dxa"/>
          </w:tcPr>
          <w:p w14:paraId="0FEA19ED" w14:textId="6B1EBF7A" w:rsidR="009C7E08" w:rsidRDefault="009C7E08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0190704</w:t>
            </w:r>
            <w:bookmarkStart w:id="0" w:name="_GoBack"/>
            <w:bookmarkEnd w:id="0"/>
          </w:p>
        </w:tc>
      </w:tr>
    </w:tbl>
    <w:p w14:paraId="304B18D9" w14:textId="77777777" w:rsidR="004E2DA0" w:rsidRDefault="004E2DA0"/>
    <w:p w14:paraId="4C04F70D" w14:textId="77777777" w:rsidR="004E2DA0" w:rsidRDefault="004E2DA0"/>
    <w:p w14:paraId="75868CBB" w14:textId="77777777" w:rsidR="004E2DA0" w:rsidRDefault="004E2DA0"/>
    <w:sdt>
      <w:sdtPr>
        <w:rPr>
          <w:lang w:val="zh-CN"/>
        </w:rPr>
        <w:id w:val="516506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D1C810" w14:textId="77777777" w:rsidR="004E2DA0" w:rsidRDefault="0095480E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1BF4D778" w14:textId="77777777" w:rsidR="004E2DA0" w:rsidRDefault="0095480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2458" w:history="1">
            <w:r>
              <w:rPr>
                <w:rStyle w:val="ac"/>
              </w:rPr>
              <w:t>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c"/>
              </w:rPr>
              <w:t>功能概述</w:t>
            </w:r>
            <w:r>
              <w:tab/>
            </w:r>
            <w:r>
              <w:fldChar w:fldCharType="begin"/>
            </w:r>
            <w:r>
              <w:instrText xml:space="preserve"> PAGEREF _Toc11412458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AFADF47" w14:textId="77777777" w:rsidR="004E2DA0" w:rsidRDefault="009C7E0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59" w:history="1">
            <w:r w:rsidR="0095480E">
              <w:rPr>
                <w:rStyle w:val="ac"/>
              </w:rPr>
              <w:t>1.1设计目的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_Toc11412459 \h </w:instrText>
            </w:r>
            <w:r w:rsidR="0095480E">
              <w:fldChar w:fldCharType="separate"/>
            </w:r>
            <w:r w:rsidR="0095480E">
              <w:t>2</w:t>
            </w:r>
            <w:r w:rsidR="0095480E">
              <w:fldChar w:fldCharType="end"/>
            </w:r>
          </w:hyperlink>
        </w:p>
        <w:p w14:paraId="2554619D" w14:textId="77777777" w:rsidR="004E2DA0" w:rsidRDefault="009C7E0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60" w:history="1">
            <w:r w:rsidR="0095480E">
              <w:rPr>
                <w:rStyle w:val="ac"/>
              </w:rPr>
              <w:t>2</w:t>
            </w:r>
            <w:r w:rsidR="0095480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95480E">
              <w:rPr>
                <w:rStyle w:val="ac"/>
              </w:rPr>
              <w:t>锻造功能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_Toc11412460 \h </w:instrText>
            </w:r>
            <w:r w:rsidR="0095480E">
              <w:fldChar w:fldCharType="separate"/>
            </w:r>
            <w:r w:rsidR="0095480E">
              <w:t>2</w:t>
            </w:r>
            <w:r w:rsidR="0095480E">
              <w:fldChar w:fldCharType="end"/>
            </w:r>
          </w:hyperlink>
        </w:p>
        <w:p w14:paraId="31318E11" w14:textId="77777777" w:rsidR="004E2DA0" w:rsidRDefault="009C7E0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61" w:history="1">
            <w:r w:rsidR="0095480E">
              <w:rPr>
                <w:rStyle w:val="ac"/>
              </w:rPr>
              <w:t>2.1大厅锻造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_Toc11412461 \h </w:instrText>
            </w:r>
            <w:r w:rsidR="0095480E">
              <w:fldChar w:fldCharType="separate"/>
            </w:r>
            <w:r w:rsidR="0095480E">
              <w:t>2</w:t>
            </w:r>
            <w:r w:rsidR="0095480E">
              <w:fldChar w:fldCharType="end"/>
            </w:r>
          </w:hyperlink>
        </w:p>
        <w:p w14:paraId="5523E755" w14:textId="77777777" w:rsidR="004E2DA0" w:rsidRDefault="009C7E0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62" w:history="1">
            <w:r w:rsidR="0095480E">
              <w:rPr>
                <w:rStyle w:val="ac"/>
              </w:rPr>
              <w:t>2.1.1锻造功能界面（捕鱼大厅）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_Toc11412462 \h </w:instrText>
            </w:r>
            <w:r w:rsidR="0095480E">
              <w:fldChar w:fldCharType="separate"/>
            </w:r>
            <w:r w:rsidR="0095480E">
              <w:t>2</w:t>
            </w:r>
            <w:r w:rsidR="0095480E">
              <w:fldChar w:fldCharType="end"/>
            </w:r>
          </w:hyperlink>
        </w:p>
        <w:p w14:paraId="5D6E9AD1" w14:textId="77777777" w:rsidR="004E2DA0" w:rsidRDefault="009C7E0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63" w:history="1">
            <w:r w:rsidR="0095480E">
              <w:rPr>
                <w:rStyle w:val="ac"/>
              </w:rPr>
              <w:t>2.1.2背包功能（捕鱼大厅）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_Toc11412463 \h </w:instrText>
            </w:r>
            <w:r w:rsidR="0095480E">
              <w:fldChar w:fldCharType="separate"/>
            </w:r>
            <w:r w:rsidR="0095480E">
              <w:t>6</w:t>
            </w:r>
            <w:r w:rsidR="0095480E">
              <w:fldChar w:fldCharType="end"/>
            </w:r>
          </w:hyperlink>
        </w:p>
        <w:p w14:paraId="77363630" w14:textId="77777777" w:rsidR="004E2DA0" w:rsidRDefault="009C7E0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11412464" w:history="1">
            <w:r w:rsidR="0095480E">
              <w:rPr>
                <w:rStyle w:val="ac"/>
              </w:rPr>
              <w:t>2.2游戏内界面</w:t>
            </w:r>
            <w:r w:rsidR="0095480E">
              <w:tab/>
            </w:r>
            <w:r w:rsidR="0095480E">
              <w:fldChar w:fldCharType="begin"/>
            </w:r>
            <w:r w:rsidR="0095480E">
              <w:instrText xml:space="preserve"> PAGEREF _Toc11412464 \h </w:instrText>
            </w:r>
            <w:r w:rsidR="0095480E">
              <w:fldChar w:fldCharType="separate"/>
            </w:r>
            <w:r w:rsidR="0095480E">
              <w:t>7</w:t>
            </w:r>
            <w:r w:rsidR="0095480E">
              <w:fldChar w:fldCharType="end"/>
            </w:r>
          </w:hyperlink>
        </w:p>
        <w:p w14:paraId="75C9CFB6" w14:textId="77777777" w:rsidR="004E2DA0" w:rsidRDefault="0095480E">
          <w:r>
            <w:rPr>
              <w:bCs/>
              <w:lang w:val="zh-CN"/>
            </w:rPr>
            <w:fldChar w:fldCharType="end"/>
          </w:r>
        </w:p>
      </w:sdtContent>
    </w:sdt>
    <w:p w14:paraId="5A32781F" w14:textId="77777777" w:rsidR="004E2DA0" w:rsidRDefault="004E2DA0"/>
    <w:p w14:paraId="5D37129B" w14:textId="77777777" w:rsidR="004E2DA0" w:rsidRDefault="004E2DA0"/>
    <w:p w14:paraId="24D199E1" w14:textId="77777777" w:rsidR="004E2DA0" w:rsidRDefault="004E2DA0"/>
    <w:p w14:paraId="180910DA" w14:textId="77777777" w:rsidR="004E2DA0" w:rsidRDefault="004E2DA0"/>
    <w:p w14:paraId="2ED832F1" w14:textId="77777777" w:rsidR="004E2DA0" w:rsidRDefault="004E2DA0"/>
    <w:p w14:paraId="372726C9" w14:textId="77777777" w:rsidR="004E2DA0" w:rsidRDefault="004E2DA0"/>
    <w:p w14:paraId="7407C1B0" w14:textId="77777777" w:rsidR="004E2DA0" w:rsidRDefault="004E2DA0"/>
    <w:p w14:paraId="689E6084" w14:textId="77777777" w:rsidR="004E2DA0" w:rsidRDefault="004E2DA0"/>
    <w:p w14:paraId="1EE9913B" w14:textId="77777777" w:rsidR="004E2DA0" w:rsidRDefault="004E2DA0"/>
    <w:p w14:paraId="01753FC8" w14:textId="77777777" w:rsidR="004E2DA0" w:rsidRDefault="004E2DA0"/>
    <w:p w14:paraId="0A1C89BE" w14:textId="77777777" w:rsidR="004E2DA0" w:rsidRDefault="004E2DA0"/>
    <w:p w14:paraId="03DCE657" w14:textId="77777777" w:rsidR="004E2DA0" w:rsidRDefault="004E2DA0"/>
    <w:p w14:paraId="4C7D4BF1" w14:textId="77777777" w:rsidR="004E2DA0" w:rsidRDefault="004E2DA0"/>
    <w:p w14:paraId="7DD744CF" w14:textId="77777777" w:rsidR="004E2DA0" w:rsidRDefault="004E2DA0"/>
    <w:p w14:paraId="4677C311" w14:textId="77777777" w:rsidR="004E2DA0" w:rsidRDefault="0095480E">
      <w:pPr>
        <w:pStyle w:val="1"/>
        <w:numPr>
          <w:ilvl w:val="0"/>
          <w:numId w:val="1"/>
        </w:numPr>
      </w:pPr>
      <w:bookmarkStart w:id="1" w:name="_Toc11412458"/>
      <w:r>
        <w:rPr>
          <w:rFonts w:hint="eastAsia"/>
        </w:rPr>
        <w:t>功能概述</w:t>
      </w:r>
      <w:bookmarkEnd w:id="1"/>
    </w:p>
    <w:p w14:paraId="7B834567" w14:textId="77777777" w:rsidR="004E2DA0" w:rsidRDefault="0095480E">
      <w:pPr>
        <w:pStyle w:val="2"/>
      </w:pPr>
      <w:bookmarkStart w:id="2" w:name="_Toc11412459"/>
      <w:r>
        <w:rPr>
          <w:rFonts w:hint="eastAsia"/>
        </w:rPr>
        <w:t>1.1设计目的</w:t>
      </w:r>
      <w:bookmarkEnd w:id="2"/>
    </w:p>
    <w:p w14:paraId="760A85A3" w14:textId="77777777" w:rsidR="004E2DA0" w:rsidRDefault="0095480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增加炮台养成属性，从而增加炮台的粘连性，让玩家舍不得放弃高级账号</w:t>
      </w:r>
    </w:p>
    <w:p w14:paraId="0CB5BCEC" w14:textId="77777777" w:rsidR="004E2DA0" w:rsidRDefault="0095480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增加玩家的收集乐趣，有地方突显自己的与众不同</w:t>
      </w:r>
    </w:p>
    <w:p w14:paraId="331D6335" w14:textId="77777777" w:rsidR="004E2DA0" w:rsidRDefault="004E2DA0"/>
    <w:p w14:paraId="0973A7F2" w14:textId="77777777" w:rsidR="004E2DA0" w:rsidRDefault="0095480E">
      <w:pPr>
        <w:pStyle w:val="1"/>
        <w:numPr>
          <w:ilvl w:val="0"/>
          <w:numId w:val="1"/>
        </w:numPr>
      </w:pPr>
      <w:bookmarkStart w:id="3" w:name="_Toc11412460"/>
      <w:r>
        <w:rPr>
          <w:rFonts w:hint="eastAsia"/>
        </w:rPr>
        <w:t>锻造功能</w:t>
      </w:r>
      <w:bookmarkEnd w:id="3"/>
    </w:p>
    <w:p w14:paraId="34FEB187" w14:textId="77777777" w:rsidR="004E2DA0" w:rsidRDefault="0095480E">
      <w:pPr>
        <w:pStyle w:val="2"/>
      </w:pPr>
      <w:bookmarkStart w:id="4" w:name="_Toc11412461"/>
      <w:r>
        <w:rPr>
          <w:rFonts w:hint="eastAsia"/>
        </w:rPr>
        <w:t>2.1大厅锻造</w:t>
      </w:r>
      <w:bookmarkEnd w:id="4"/>
    </w:p>
    <w:p w14:paraId="29ED4DE1" w14:textId="77777777" w:rsidR="004E2DA0" w:rsidRDefault="0095480E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锻造</w:t>
      </w:r>
      <w:r>
        <w:t>按钮位置</w:t>
      </w:r>
    </w:p>
    <w:p w14:paraId="0FD16F4F" w14:textId="77777777" w:rsidR="004E2DA0" w:rsidRDefault="0095480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下方</w:t>
      </w:r>
      <w:r>
        <w:t>系统按钮从左</w:t>
      </w:r>
      <w:r>
        <w:rPr>
          <w:rFonts w:hint="eastAsia"/>
        </w:rPr>
        <w:t>往右</w:t>
      </w:r>
      <w:r>
        <w:t>数第二个</w:t>
      </w:r>
    </w:p>
    <w:p w14:paraId="70A7D082" w14:textId="77777777" w:rsidR="004E2DA0" w:rsidRDefault="0095480E">
      <w:r>
        <w:rPr>
          <w:noProof/>
        </w:rPr>
        <w:drawing>
          <wp:inline distT="0" distB="0" distL="0" distR="0" wp14:anchorId="1F23E83D" wp14:editId="3F9137EA">
            <wp:extent cx="5274310" cy="2949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0EDF" w14:textId="77777777" w:rsidR="004E2DA0" w:rsidRDefault="004E2DA0"/>
    <w:p w14:paraId="510286C2" w14:textId="77777777" w:rsidR="004E2DA0" w:rsidRDefault="0095480E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锻造</w:t>
      </w:r>
      <w:r>
        <w:t>按钮</w:t>
      </w:r>
      <w:r>
        <w:rPr>
          <w:rFonts w:hint="eastAsia"/>
        </w:rPr>
        <w:t>ICON</w:t>
      </w:r>
    </w:p>
    <w:p w14:paraId="68F8A328" w14:textId="77777777" w:rsidR="004E2DA0" w:rsidRDefault="0095480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样式</w:t>
      </w:r>
      <w:r>
        <w:t>：以</w:t>
      </w:r>
      <w:r>
        <w:rPr>
          <w:rFonts w:hint="eastAsia"/>
        </w:rPr>
        <w:t>铁锤</w:t>
      </w:r>
      <w:r>
        <w:t>的样式或者锻造</w:t>
      </w:r>
      <w:r>
        <w:rPr>
          <w:rFonts w:hint="eastAsia"/>
        </w:rPr>
        <w:t>台</w:t>
      </w:r>
      <w:r>
        <w:t>的样式都可以，让玩家一眼就知道</w:t>
      </w:r>
      <w:r>
        <w:rPr>
          <w:rFonts w:hint="eastAsia"/>
        </w:rPr>
        <w:t>是</w:t>
      </w:r>
      <w:r>
        <w:t>锻造</w:t>
      </w:r>
    </w:p>
    <w:p w14:paraId="259817D7" w14:textId="77777777" w:rsidR="004E2DA0" w:rsidRDefault="0095480E">
      <w:pPr>
        <w:pStyle w:val="ae"/>
        <w:ind w:left="1265" w:firstLineChars="0" w:firstLine="0"/>
      </w:pPr>
      <w:r>
        <w:rPr>
          <w:noProof/>
        </w:rPr>
        <w:drawing>
          <wp:inline distT="0" distB="0" distL="0" distR="0" wp14:anchorId="411AD7FC" wp14:editId="3DDCBF6E">
            <wp:extent cx="829310" cy="704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854" cy="7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8B37B" wp14:editId="5AFA4B53">
            <wp:extent cx="676275" cy="68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652" cy="6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292" w14:textId="77777777" w:rsidR="004E2DA0" w:rsidRDefault="004E2DA0"/>
    <w:p w14:paraId="1D877F1C" w14:textId="77777777" w:rsidR="004E2DA0" w:rsidRDefault="0095480E">
      <w:pPr>
        <w:pStyle w:val="3"/>
        <w:ind w:leftChars="100" w:left="210"/>
      </w:pPr>
      <w:bookmarkStart w:id="5" w:name="_Toc11412462"/>
      <w:r>
        <w:rPr>
          <w:rFonts w:hint="eastAsia"/>
        </w:rPr>
        <w:t>2.</w:t>
      </w:r>
      <w:r>
        <w:t>1.1</w:t>
      </w:r>
      <w:r>
        <w:rPr>
          <w:rFonts w:hint="eastAsia"/>
        </w:rPr>
        <w:t>锻造</w:t>
      </w:r>
      <w:r>
        <w:t>功能界面</w:t>
      </w:r>
      <w:r>
        <w:rPr>
          <w:rFonts w:hint="eastAsia"/>
        </w:rPr>
        <w:t>（</w:t>
      </w:r>
      <w:r>
        <w:rPr>
          <w:rFonts w:hint="eastAsia"/>
          <w:color w:val="FF0000"/>
        </w:rPr>
        <w:t>捕鱼</w:t>
      </w:r>
      <w:r>
        <w:rPr>
          <w:color w:val="FF0000"/>
        </w:rPr>
        <w:t>大厅</w:t>
      </w:r>
      <w:r>
        <w:rPr>
          <w:rFonts w:hint="eastAsia"/>
        </w:rPr>
        <w:t>）</w:t>
      </w:r>
      <w:bookmarkEnd w:id="5"/>
    </w:p>
    <w:p w14:paraId="7224275E" w14:textId="77777777" w:rsidR="004E2DA0" w:rsidRDefault="0095480E">
      <w:pPr>
        <w:numPr>
          <w:ilvl w:val="0"/>
          <w:numId w:val="6"/>
        </w:numPr>
      </w:pPr>
      <w:r>
        <w:rPr>
          <w:rFonts w:hint="eastAsia"/>
        </w:rPr>
        <w:t>点击</w:t>
      </w:r>
      <w:r>
        <w:t>锻造</w:t>
      </w:r>
      <w:r>
        <w:rPr>
          <w:rFonts w:hint="eastAsia"/>
        </w:rPr>
        <w:t>进入</w:t>
      </w:r>
      <w:r>
        <w:t>锻造功能界面</w:t>
      </w:r>
    </w:p>
    <w:p w14:paraId="700724F3" w14:textId="212F914C" w:rsidR="004E2DA0" w:rsidRDefault="00C85C2D">
      <w:r>
        <w:rPr>
          <w:noProof/>
        </w:rPr>
        <w:lastRenderedPageBreak/>
        <w:drawing>
          <wp:inline distT="0" distB="0" distL="0" distR="0" wp14:anchorId="38E5C5A9" wp14:editId="69B6D1A3">
            <wp:extent cx="5274310" cy="3109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7C61" w14:textId="77777777" w:rsidR="004E2DA0" w:rsidRDefault="0095480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锻造界面全屏显示</w:t>
      </w:r>
    </w:p>
    <w:p w14:paraId="68AD8A0D" w14:textId="77777777" w:rsidR="004E2DA0" w:rsidRDefault="004E2DA0">
      <w:pPr>
        <w:pStyle w:val="ae"/>
        <w:ind w:left="1265" w:firstLineChars="0" w:firstLine="0"/>
      </w:pPr>
    </w:p>
    <w:p w14:paraId="6495F561" w14:textId="77777777" w:rsidR="004E2DA0" w:rsidRDefault="0095480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锻造TITLE（</w:t>
      </w:r>
      <w:r>
        <w:rPr>
          <w:rFonts w:hint="eastAsia"/>
          <w:color w:val="FF0000"/>
        </w:rPr>
        <w:t>美术字）</w:t>
      </w:r>
    </w:p>
    <w:p w14:paraId="67F37037" w14:textId="77777777" w:rsidR="004E2DA0" w:rsidRDefault="004E2DA0">
      <w:pPr>
        <w:pStyle w:val="ae"/>
        <w:ind w:left="1265" w:firstLineChars="0" w:firstLine="0"/>
      </w:pPr>
    </w:p>
    <w:p w14:paraId="0124CFFE" w14:textId="77777777" w:rsidR="004E2DA0" w:rsidRDefault="0095480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关闭</w:t>
      </w:r>
      <w:r>
        <w:t>按钮</w:t>
      </w:r>
    </w:p>
    <w:p w14:paraId="7C4BE6DC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点击后</w:t>
      </w:r>
      <w:r>
        <w:t>关闭锻造功能</w:t>
      </w:r>
    </w:p>
    <w:p w14:paraId="06E490D8" w14:textId="77777777" w:rsidR="004E2DA0" w:rsidRDefault="004E2DA0">
      <w:pPr>
        <w:pStyle w:val="ae"/>
        <w:ind w:left="1696" w:firstLineChars="0" w:firstLine="0"/>
      </w:pPr>
    </w:p>
    <w:p w14:paraId="09956459" w14:textId="77777777" w:rsidR="004E2DA0" w:rsidRDefault="0095480E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炮台技能 （</w:t>
      </w:r>
      <w:r>
        <w:rPr>
          <w:rFonts w:hint="eastAsia"/>
          <w:color w:val="FF0000"/>
        </w:rPr>
        <w:t>美术字</w:t>
      </w:r>
      <w:r>
        <w:rPr>
          <w:rFonts w:hint="eastAsia"/>
        </w:rPr>
        <w:t>）</w:t>
      </w:r>
    </w:p>
    <w:p w14:paraId="43374E73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地属性技能（</w:t>
      </w:r>
      <w:r>
        <w:rPr>
          <w:rFonts w:hint="eastAsia"/>
          <w:color w:val="FF0000"/>
        </w:rPr>
        <w:t>地</w:t>
      </w:r>
      <w:r>
        <w:rPr>
          <w:color w:val="FF0000"/>
        </w:rPr>
        <w:t>ICON</w:t>
      </w:r>
      <w:r>
        <w:rPr>
          <w:rFonts w:hint="eastAsia"/>
        </w:rPr>
        <w:t>）</w:t>
      </w:r>
    </w:p>
    <w:p w14:paraId="3BC95A62" w14:textId="77777777" w:rsidR="004E2DA0" w:rsidRDefault="0095480E">
      <w:pPr>
        <w:pStyle w:val="ae"/>
        <w:numPr>
          <w:ilvl w:val="0"/>
          <w:numId w:val="9"/>
        </w:numPr>
        <w:ind w:firstLineChars="0"/>
      </w:pPr>
      <w:r>
        <w:t>圆形的有</w:t>
      </w:r>
      <w:r>
        <w:rPr>
          <w:rFonts w:hint="eastAsia"/>
          <w:color w:val="FF0000"/>
        </w:rPr>
        <w:t>地元素</w:t>
      </w:r>
      <w:r>
        <w:t>的标识</w:t>
      </w:r>
      <w:r>
        <w:rPr>
          <w:rFonts w:hint="eastAsia"/>
        </w:rPr>
        <w:t>（</w:t>
      </w:r>
      <w:r>
        <w:rPr>
          <w:rFonts w:hint="eastAsia"/>
          <w:color w:val="FF0000"/>
        </w:rPr>
        <w:t>建议采用绿色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45F1EDDD" wp14:editId="6D3F086E">
            <wp:extent cx="1104265" cy="19939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BD1" w14:textId="7777777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作用：</w:t>
      </w:r>
      <w:r>
        <w:rPr>
          <w:rFonts w:hint="eastAsia"/>
          <w:color w:val="FF0000"/>
        </w:rPr>
        <w:t>攻击目标海鱼</w:t>
      </w:r>
      <w:r>
        <w:rPr>
          <w:rFonts w:hint="eastAsia"/>
        </w:rPr>
        <w:t>时</w:t>
      </w:r>
      <w:r>
        <w:rPr>
          <w:color w:val="FF0000"/>
        </w:rPr>
        <w:t>X%几率</w:t>
      </w:r>
      <w:r>
        <w:t>触发海鱼游动</w:t>
      </w:r>
      <w:r>
        <w:rPr>
          <w:color w:val="FF0000"/>
        </w:rPr>
        <w:t>减速效果</w:t>
      </w:r>
      <w:r>
        <w:rPr>
          <w:rFonts w:hint="eastAsia"/>
        </w:rPr>
        <w:t>（</w:t>
      </w:r>
      <w:r>
        <w:rPr>
          <w:rFonts w:hint="eastAsia"/>
          <w:color w:val="FF0000"/>
        </w:rPr>
        <w:t>X根据技能等级更改相对应的数值</w:t>
      </w:r>
      <w:r>
        <w:rPr>
          <w:rFonts w:hint="eastAsia"/>
        </w:rPr>
        <w:t>）</w:t>
      </w:r>
    </w:p>
    <w:p w14:paraId="490C8F13" w14:textId="7777777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等级</w:t>
      </w:r>
      <w:r>
        <w:t>展示：显示当前属性等级，并且随着属性等级的数量亮起的格子不同，便于玩家了解当前进度和总进度</w:t>
      </w:r>
      <w:r>
        <w:rPr>
          <w:rFonts w:hint="eastAsia"/>
        </w:rPr>
        <w:t>（L</w:t>
      </w:r>
      <w:r>
        <w:t>V</w:t>
      </w:r>
      <w:r>
        <w:rPr>
          <w:rFonts w:hint="eastAsia"/>
        </w:rPr>
        <w:t>等级为0</w:t>
      </w:r>
      <w:r>
        <w:t>~10</w:t>
      </w:r>
      <w:r>
        <w:rPr>
          <w:rFonts w:hint="eastAsia"/>
        </w:rPr>
        <w:t>级想对应的等级格子为1</w:t>
      </w:r>
      <w:r>
        <w:t>0</w:t>
      </w:r>
      <w:r>
        <w:rPr>
          <w:rFonts w:hint="eastAsia"/>
        </w:rPr>
        <w:t>格）</w:t>
      </w:r>
    </w:p>
    <w:p w14:paraId="01D9B70E" w14:textId="77777777" w:rsidR="004E2DA0" w:rsidRDefault="004E2DA0"/>
    <w:p w14:paraId="18503DD3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水属性技能（</w:t>
      </w:r>
      <w:r>
        <w:rPr>
          <w:rFonts w:hint="eastAsia"/>
          <w:color w:val="FF0000"/>
        </w:rPr>
        <w:t>水I</w:t>
      </w:r>
      <w:r>
        <w:rPr>
          <w:color w:val="FF0000"/>
        </w:rPr>
        <w:t>CON</w:t>
      </w:r>
      <w:r>
        <w:rPr>
          <w:rFonts w:hint="eastAsia"/>
        </w:rPr>
        <w:t>）</w:t>
      </w:r>
    </w:p>
    <w:p w14:paraId="596081CC" w14:textId="77777777" w:rsidR="004E2DA0" w:rsidRDefault="0095480E">
      <w:pPr>
        <w:pStyle w:val="ae"/>
        <w:numPr>
          <w:ilvl w:val="0"/>
          <w:numId w:val="11"/>
        </w:numPr>
        <w:ind w:firstLineChars="0"/>
      </w:pPr>
      <w:r>
        <w:t>圆形的有</w:t>
      </w:r>
      <w:r>
        <w:rPr>
          <w:rFonts w:hint="eastAsia"/>
          <w:color w:val="FF0000"/>
        </w:rPr>
        <w:t>水元素</w:t>
      </w:r>
      <w:r>
        <w:t>的标识</w:t>
      </w:r>
      <w:r>
        <w:rPr>
          <w:rFonts w:hint="eastAsia"/>
        </w:rPr>
        <w:t>（</w:t>
      </w:r>
      <w:r>
        <w:rPr>
          <w:rFonts w:hint="eastAsia"/>
          <w:color w:val="FF0000"/>
        </w:rPr>
        <w:t>建议采用蓝色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2633594D" wp14:editId="1AF5A3D6">
            <wp:extent cx="1075690" cy="1708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E27" w14:textId="77777777" w:rsidR="004E2DA0" w:rsidRDefault="0095480E">
      <w:pPr>
        <w:pStyle w:val="ae"/>
        <w:numPr>
          <w:ilvl w:val="0"/>
          <w:numId w:val="12"/>
        </w:numPr>
        <w:ind w:left="2100" w:firstLineChars="0"/>
      </w:pPr>
      <w:r>
        <w:rPr>
          <w:rFonts w:hint="eastAsia"/>
        </w:rPr>
        <w:t>作用：</w:t>
      </w:r>
      <w:r>
        <w:rPr>
          <w:rFonts w:hint="eastAsia"/>
          <w:color w:val="FF0000"/>
        </w:rPr>
        <w:t>击杀目标海鱼</w:t>
      </w:r>
      <w:r>
        <w:rPr>
          <w:rFonts w:hint="eastAsia"/>
        </w:rPr>
        <w:t>时</w:t>
      </w:r>
      <w:r>
        <w:rPr>
          <w:rFonts w:hint="eastAsia"/>
          <w:color w:val="FF0000"/>
        </w:rPr>
        <w:t>黑洞炮能量</w:t>
      </w:r>
      <w:r>
        <w:rPr>
          <w:rFonts w:hint="eastAsia"/>
        </w:rPr>
        <w:t>获得几率</w:t>
      </w:r>
      <w:r>
        <w:rPr>
          <w:rFonts w:hint="eastAsia"/>
          <w:color w:val="FF0000"/>
        </w:rPr>
        <w:t>永久提升</w:t>
      </w:r>
      <w:r>
        <w:rPr>
          <w:color w:val="FF0000"/>
        </w:rPr>
        <w:t>X%</w:t>
      </w:r>
      <w:r>
        <w:rPr>
          <w:rFonts w:hint="eastAsia"/>
        </w:rPr>
        <w:t>（</w:t>
      </w:r>
      <w:r>
        <w:rPr>
          <w:rFonts w:hint="eastAsia"/>
          <w:color w:val="FF0000"/>
        </w:rPr>
        <w:t>X根据技能等级更改相对应的数值</w:t>
      </w:r>
      <w:r>
        <w:rPr>
          <w:rFonts w:hint="eastAsia"/>
        </w:rPr>
        <w:t>）</w:t>
      </w:r>
    </w:p>
    <w:p w14:paraId="1A08DF5A" w14:textId="7777777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等级</w:t>
      </w:r>
      <w:r>
        <w:t>展示：显示当前属性等级，并且随着属性等级的数量亮起的格子不同，便于玩家了解当前进度和总进度</w:t>
      </w:r>
      <w:r>
        <w:rPr>
          <w:rFonts w:hint="eastAsia"/>
        </w:rPr>
        <w:t>（L</w:t>
      </w:r>
      <w:r>
        <w:t>V</w:t>
      </w:r>
      <w:r>
        <w:rPr>
          <w:rFonts w:hint="eastAsia"/>
        </w:rPr>
        <w:t>等级为0</w:t>
      </w:r>
      <w:r>
        <w:t>~10</w:t>
      </w:r>
      <w:r>
        <w:rPr>
          <w:rFonts w:hint="eastAsia"/>
        </w:rPr>
        <w:t>级想对应的等级格子为1</w:t>
      </w:r>
      <w:r>
        <w:t>0</w:t>
      </w:r>
      <w:r>
        <w:rPr>
          <w:rFonts w:hint="eastAsia"/>
        </w:rPr>
        <w:t>格）</w:t>
      </w:r>
    </w:p>
    <w:p w14:paraId="616D49B9" w14:textId="77777777" w:rsidR="004E2DA0" w:rsidRDefault="004E2DA0">
      <w:pPr>
        <w:pStyle w:val="ae"/>
        <w:ind w:left="2536" w:firstLineChars="0" w:firstLine="0"/>
      </w:pPr>
    </w:p>
    <w:p w14:paraId="38B229BB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火属性技能（</w:t>
      </w:r>
      <w:r>
        <w:rPr>
          <w:rFonts w:hint="eastAsia"/>
          <w:color w:val="FF0000"/>
        </w:rPr>
        <w:t>火I</w:t>
      </w:r>
      <w:r>
        <w:rPr>
          <w:color w:val="FF0000"/>
        </w:rPr>
        <w:t>CON</w:t>
      </w:r>
      <w:r>
        <w:rPr>
          <w:rFonts w:hint="eastAsia"/>
        </w:rPr>
        <w:t>）</w:t>
      </w:r>
    </w:p>
    <w:p w14:paraId="25F7B783" w14:textId="77777777" w:rsidR="004E2DA0" w:rsidRDefault="0095480E">
      <w:pPr>
        <w:pStyle w:val="ae"/>
        <w:numPr>
          <w:ilvl w:val="0"/>
          <w:numId w:val="11"/>
        </w:numPr>
        <w:ind w:firstLineChars="0"/>
      </w:pPr>
      <w:r>
        <w:t>圆形的有</w:t>
      </w:r>
      <w:r>
        <w:rPr>
          <w:rFonts w:hint="eastAsia"/>
          <w:color w:val="FF0000"/>
        </w:rPr>
        <w:t>火元素</w:t>
      </w:r>
      <w:r>
        <w:t>的标识</w:t>
      </w:r>
      <w:r>
        <w:rPr>
          <w:rFonts w:hint="eastAsia"/>
        </w:rPr>
        <w:t>（</w:t>
      </w:r>
      <w:r>
        <w:rPr>
          <w:rFonts w:hint="eastAsia"/>
          <w:color w:val="FF0000"/>
        </w:rPr>
        <w:t>建议采用红色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5C9AF972" wp14:editId="406066CD">
            <wp:extent cx="1056640" cy="218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87E" w14:textId="3892C2D8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作用：</w:t>
      </w:r>
      <w:r>
        <w:rPr>
          <w:rFonts w:hint="eastAsia"/>
          <w:color w:val="FF0000"/>
        </w:rPr>
        <w:t>使用火技能</w:t>
      </w:r>
      <w:r>
        <w:rPr>
          <w:rFonts w:hint="eastAsia"/>
        </w:rPr>
        <w:t>，立即提升</w:t>
      </w:r>
      <w:r w:rsidR="00C85C2D">
        <w:rPr>
          <w:rFonts w:hint="eastAsia"/>
          <w:color w:val="FF0000"/>
        </w:rPr>
        <w:t>双倍</w:t>
      </w:r>
      <w:r>
        <w:rPr>
          <w:rFonts w:hint="eastAsia"/>
          <w:color w:val="FF0000"/>
        </w:rPr>
        <w:t>击杀概率</w:t>
      </w:r>
      <w:r>
        <w:t>，持续</w:t>
      </w:r>
      <w:r w:rsidR="00C85C2D" w:rsidRPr="00C85C2D">
        <w:rPr>
          <w:rFonts w:hint="eastAsia"/>
          <w:color w:val="FF0000"/>
        </w:rPr>
        <w:t>X</w:t>
      </w:r>
      <w:r>
        <w:rPr>
          <w:color w:val="FF0000"/>
        </w:rPr>
        <w:t>秒</w:t>
      </w:r>
      <w:r>
        <w:t>（子弹消耗</w:t>
      </w:r>
      <w:r w:rsidR="00C85C2D">
        <w:rPr>
          <w:rFonts w:hint="eastAsia"/>
        </w:rPr>
        <w:t>双倍</w:t>
      </w:r>
      <w:r>
        <w:t>金币）</w:t>
      </w:r>
      <w:r>
        <w:rPr>
          <w:rFonts w:hint="eastAsia"/>
        </w:rPr>
        <w:t>（</w:t>
      </w:r>
      <w:r>
        <w:rPr>
          <w:rFonts w:hint="eastAsia"/>
          <w:color w:val="FF0000"/>
        </w:rPr>
        <w:t>X根据技能等级更改相对应的数值</w:t>
      </w:r>
      <w:r>
        <w:rPr>
          <w:rFonts w:hint="eastAsia"/>
        </w:rPr>
        <w:t>）</w:t>
      </w:r>
    </w:p>
    <w:p w14:paraId="00AF03B1" w14:textId="7777777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等级</w:t>
      </w:r>
      <w:r>
        <w:t>展示：显示当前属性等级，并且随着属性等级的数量亮起的格子不同，便于玩家了解当前进度和总进度</w:t>
      </w:r>
      <w:r>
        <w:rPr>
          <w:rFonts w:hint="eastAsia"/>
        </w:rPr>
        <w:t>（L</w:t>
      </w:r>
      <w:r>
        <w:t>V</w:t>
      </w:r>
      <w:r>
        <w:rPr>
          <w:rFonts w:hint="eastAsia"/>
        </w:rPr>
        <w:t>等级为0</w:t>
      </w:r>
      <w:r>
        <w:t>~10</w:t>
      </w:r>
      <w:r>
        <w:rPr>
          <w:rFonts w:hint="eastAsia"/>
        </w:rPr>
        <w:t>级想对应的等级格子为1</w:t>
      </w:r>
      <w:r>
        <w:t>0</w:t>
      </w:r>
      <w:r>
        <w:rPr>
          <w:rFonts w:hint="eastAsia"/>
        </w:rPr>
        <w:t>格）</w:t>
      </w:r>
    </w:p>
    <w:p w14:paraId="552D4F94" w14:textId="77777777" w:rsidR="004E2DA0" w:rsidRDefault="004E2DA0">
      <w:pPr>
        <w:pStyle w:val="ae"/>
        <w:ind w:left="2536" w:firstLineChars="0" w:firstLine="0"/>
      </w:pPr>
    </w:p>
    <w:p w14:paraId="4652B609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风属性技能（</w:t>
      </w:r>
      <w:r>
        <w:rPr>
          <w:rFonts w:hint="eastAsia"/>
          <w:color w:val="FF0000"/>
        </w:rPr>
        <w:t>风I</w:t>
      </w:r>
      <w:r>
        <w:rPr>
          <w:color w:val="FF0000"/>
        </w:rPr>
        <w:t>CON</w:t>
      </w:r>
      <w:r>
        <w:rPr>
          <w:rFonts w:hint="eastAsia"/>
        </w:rPr>
        <w:t>）</w:t>
      </w:r>
    </w:p>
    <w:p w14:paraId="6E1E5155" w14:textId="77777777" w:rsidR="004E2DA0" w:rsidRDefault="0095480E">
      <w:pPr>
        <w:pStyle w:val="ae"/>
        <w:numPr>
          <w:ilvl w:val="0"/>
          <w:numId w:val="11"/>
        </w:numPr>
        <w:ind w:firstLineChars="0"/>
      </w:pPr>
      <w:r>
        <w:t>圆形的有</w:t>
      </w:r>
      <w:r>
        <w:rPr>
          <w:rFonts w:hint="eastAsia"/>
          <w:color w:val="FF0000"/>
        </w:rPr>
        <w:t>风元素</w:t>
      </w:r>
      <w:r>
        <w:t>的标识</w:t>
      </w:r>
      <w:r>
        <w:rPr>
          <w:rFonts w:hint="eastAsia"/>
        </w:rPr>
        <w:t>（</w:t>
      </w:r>
      <w:r>
        <w:rPr>
          <w:rFonts w:hint="eastAsia"/>
          <w:color w:val="FF0000"/>
        </w:rPr>
        <w:t>建议采用黄色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4D549EE3" wp14:editId="42605131">
            <wp:extent cx="1028065" cy="1612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1075" w14:textId="45C02F9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作用：</w:t>
      </w:r>
      <w:r>
        <w:rPr>
          <w:rFonts w:hint="eastAsia"/>
          <w:color w:val="FF0000"/>
        </w:rPr>
        <w:t>使用风技能，</w:t>
      </w:r>
      <w:r w:rsidRPr="00C85C2D">
        <w:rPr>
          <w:rFonts w:hint="eastAsia"/>
        </w:rPr>
        <w:t>立即</w:t>
      </w:r>
      <w:r w:rsidR="00C85C2D" w:rsidRPr="00C85C2D">
        <w:rPr>
          <w:rFonts w:hint="eastAsia"/>
        </w:rPr>
        <w:t>提升</w:t>
      </w:r>
      <w:r w:rsidR="00C85C2D" w:rsidRPr="00C85C2D">
        <w:rPr>
          <w:rFonts w:hint="eastAsia"/>
          <w:color w:val="FF0000"/>
        </w:rPr>
        <w:t>3</w:t>
      </w:r>
      <w:r w:rsidR="00C85C2D" w:rsidRPr="00C85C2D">
        <w:rPr>
          <w:color w:val="FF0000"/>
        </w:rPr>
        <w:t>0%</w:t>
      </w:r>
      <w:r w:rsidRPr="00C85C2D">
        <w:rPr>
          <w:rFonts w:hint="eastAsia"/>
          <w:color w:val="FF0000"/>
        </w:rPr>
        <w:t>发射速度</w:t>
      </w:r>
      <w:r>
        <w:t>，持续</w:t>
      </w:r>
      <w:r w:rsidR="00C85C2D">
        <w:rPr>
          <w:color w:val="FF0000"/>
        </w:rPr>
        <w:t>X</w:t>
      </w:r>
      <w:r>
        <w:rPr>
          <w:color w:val="FF0000"/>
        </w:rPr>
        <w:t>秒</w:t>
      </w:r>
      <w:r w:rsidR="00C85C2D">
        <w:rPr>
          <w:rFonts w:hint="eastAsia"/>
        </w:rPr>
        <w:t>（</w:t>
      </w:r>
      <w:r w:rsidR="00C85C2D">
        <w:rPr>
          <w:rFonts w:hint="eastAsia"/>
          <w:color w:val="FF0000"/>
        </w:rPr>
        <w:t>X根据技能等级更改相对应的数值</w:t>
      </w:r>
      <w:r w:rsidR="00C85C2D">
        <w:rPr>
          <w:rFonts w:hint="eastAsia"/>
        </w:rPr>
        <w:t>）</w:t>
      </w:r>
    </w:p>
    <w:p w14:paraId="083B259C" w14:textId="77777777" w:rsidR="004E2DA0" w:rsidRDefault="0095480E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等级</w:t>
      </w:r>
      <w:r>
        <w:t>展示：显示当前属性等级，并且随着属性等级的数量亮起的格子不同，便于玩家了解当前进度和总进度</w:t>
      </w:r>
      <w:r>
        <w:rPr>
          <w:rFonts w:hint="eastAsia"/>
        </w:rPr>
        <w:t>（L</w:t>
      </w:r>
      <w:r>
        <w:t>V</w:t>
      </w:r>
      <w:r>
        <w:rPr>
          <w:rFonts w:hint="eastAsia"/>
        </w:rPr>
        <w:t>等级为0</w:t>
      </w:r>
      <w:r>
        <w:t>~10</w:t>
      </w:r>
      <w:r>
        <w:rPr>
          <w:rFonts w:hint="eastAsia"/>
        </w:rPr>
        <w:t>级想对应的等级格子为1</w:t>
      </w:r>
      <w:r>
        <w:t>0</w:t>
      </w:r>
      <w:r>
        <w:rPr>
          <w:rFonts w:hint="eastAsia"/>
        </w:rPr>
        <w:t>格）</w:t>
      </w:r>
    </w:p>
    <w:p w14:paraId="601E81A0" w14:textId="77777777" w:rsidR="004E2DA0" w:rsidRDefault="004E2DA0">
      <w:pPr>
        <w:pStyle w:val="ae"/>
        <w:ind w:left="2536" w:firstLineChars="0" w:firstLine="0"/>
      </w:pPr>
    </w:p>
    <w:p w14:paraId="0D5FBA8F" w14:textId="77777777" w:rsidR="004E2DA0" w:rsidRDefault="0095480E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炮台</w:t>
      </w:r>
      <w:r>
        <w:t>属性</w:t>
      </w:r>
    </w:p>
    <w:p w14:paraId="2C84B4DA" w14:textId="77777777" w:rsidR="004E2DA0" w:rsidRDefault="0095480E">
      <w:pPr>
        <w:pStyle w:val="ae"/>
        <w:ind w:left="2536" w:firstLineChars="0" w:firstLine="0"/>
      </w:pPr>
      <w:r>
        <w:rPr>
          <w:noProof/>
        </w:rPr>
        <w:drawing>
          <wp:inline distT="0" distB="0" distL="114300" distR="114300" wp14:anchorId="04179FC5" wp14:editId="1958E950">
            <wp:extent cx="1819275" cy="2009775"/>
            <wp:effectExtent l="0" t="0" r="952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CBCF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显示</w:t>
      </w:r>
      <w:r>
        <w:t>四个属性的大致示意图，不需要详细的参数，只要让</w:t>
      </w:r>
      <w:r>
        <w:rPr>
          <w:rFonts w:hint="eastAsia"/>
        </w:rPr>
        <w:t>玩家</w:t>
      </w:r>
      <w:r>
        <w:t>知道</w:t>
      </w:r>
      <w:r>
        <w:rPr>
          <w:rFonts w:hint="eastAsia"/>
        </w:rPr>
        <w:t>当前属性</w:t>
      </w:r>
      <w:r>
        <w:t>分布即可</w:t>
      </w:r>
    </w:p>
    <w:p w14:paraId="7109C260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上</w:t>
      </w:r>
      <w:r>
        <w:t>：</w:t>
      </w:r>
      <w:r>
        <w:rPr>
          <w:rFonts w:hint="eastAsia"/>
        </w:rPr>
        <w:t>地</w:t>
      </w:r>
    </w:p>
    <w:p w14:paraId="1E72D896" w14:textId="77777777" w:rsidR="004E2DA0" w:rsidRDefault="0095480E">
      <w:pPr>
        <w:pStyle w:val="ae"/>
        <w:ind w:left="1696" w:firstLineChars="0" w:firstLine="0"/>
      </w:pPr>
      <w:r>
        <w:rPr>
          <w:rFonts w:hint="eastAsia"/>
        </w:rPr>
        <w:t>下</w:t>
      </w:r>
      <w:r>
        <w:t>：</w:t>
      </w:r>
      <w:r>
        <w:rPr>
          <w:rFonts w:hint="eastAsia"/>
        </w:rPr>
        <w:t>火</w:t>
      </w:r>
    </w:p>
    <w:p w14:paraId="36EBA1C6" w14:textId="77777777" w:rsidR="004E2DA0" w:rsidRDefault="0095480E">
      <w:pPr>
        <w:pStyle w:val="ae"/>
        <w:ind w:left="1696" w:firstLineChars="0" w:firstLine="0"/>
      </w:pPr>
      <w:r>
        <w:rPr>
          <w:rFonts w:hint="eastAsia"/>
        </w:rPr>
        <w:t>左</w:t>
      </w:r>
      <w:r>
        <w:t>：</w:t>
      </w:r>
      <w:r>
        <w:rPr>
          <w:rFonts w:hint="eastAsia"/>
        </w:rPr>
        <w:t>水</w:t>
      </w:r>
    </w:p>
    <w:p w14:paraId="08A9F403" w14:textId="77777777" w:rsidR="004E2DA0" w:rsidRDefault="0095480E">
      <w:pPr>
        <w:pStyle w:val="ae"/>
        <w:ind w:left="1696" w:firstLineChars="0" w:firstLine="0"/>
      </w:pPr>
      <w:r>
        <w:rPr>
          <w:rFonts w:hint="eastAsia"/>
        </w:rPr>
        <w:t>右</w:t>
      </w:r>
      <w:r>
        <w:t>：风</w:t>
      </w:r>
    </w:p>
    <w:p w14:paraId="7B02CAB6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分布图</w:t>
      </w:r>
      <w:r>
        <w:t>形状：</w:t>
      </w:r>
    </w:p>
    <w:p w14:paraId="3527AE17" w14:textId="77777777" w:rsidR="004E2DA0" w:rsidRDefault="0095480E">
      <w:pPr>
        <w:pStyle w:val="ae"/>
        <w:ind w:left="1696" w:firstLineChars="0" w:firstLine="0"/>
      </w:pPr>
      <w:r>
        <w:rPr>
          <w:rFonts w:hint="eastAsia"/>
        </w:rPr>
        <w:t>正方形</w:t>
      </w:r>
      <w:r>
        <w:t>，一开始是一个小的实体正方形，底部有</w:t>
      </w:r>
      <w:r>
        <w:rPr>
          <w:rFonts w:hint="eastAsia"/>
        </w:rPr>
        <w:t>多个</w:t>
      </w:r>
      <w:r>
        <w:t>正方形</w:t>
      </w:r>
      <w:r>
        <w:rPr>
          <w:rFonts w:hint="eastAsia"/>
        </w:rPr>
        <w:t>边界</w:t>
      </w:r>
      <w:r>
        <w:t>，</w:t>
      </w:r>
      <w:r>
        <w:rPr>
          <w:rFonts w:hint="eastAsia"/>
        </w:rPr>
        <w:t>伴随</w:t>
      </w:r>
      <w:r>
        <w:t>着能力的提升，对应属性的那一角会慢慢延伸，直到最大等级边界</w:t>
      </w:r>
    </w:p>
    <w:p w14:paraId="4E4E7981" w14:textId="77777777" w:rsidR="004E2DA0" w:rsidRDefault="004E2DA0">
      <w:pPr>
        <w:pStyle w:val="ae"/>
        <w:ind w:left="1696" w:firstLineChars="0" w:firstLine="0"/>
      </w:pPr>
    </w:p>
    <w:p w14:paraId="339818D7" w14:textId="77777777" w:rsidR="004E2DA0" w:rsidRDefault="0095480E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升级按钮</w:t>
      </w:r>
    </w:p>
    <w:p w14:paraId="6CFDB4D0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点击升级按钮弹出升级界面框</w:t>
      </w:r>
    </w:p>
    <w:p w14:paraId="5C0E7F0E" w14:textId="77777777" w:rsidR="004E2DA0" w:rsidRDefault="0095480E">
      <w:pPr>
        <w:pStyle w:val="ae"/>
        <w:ind w:leftChars="305" w:left="640" w:firstLineChars="0" w:firstLine="0"/>
      </w:pPr>
      <w:r>
        <w:rPr>
          <w:noProof/>
        </w:rPr>
        <w:lastRenderedPageBreak/>
        <w:drawing>
          <wp:inline distT="0" distB="0" distL="0" distR="0" wp14:anchorId="02FB6401" wp14:editId="013827D9">
            <wp:extent cx="5274310" cy="28987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20B7" w14:textId="77777777" w:rsidR="004E2DA0" w:rsidRDefault="0095480E">
      <w:pPr>
        <w:pStyle w:val="ae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该弹框非全屏，弹框后背景需要遮黑罩</w:t>
      </w:r>
    </w:p>
    <w:p w14:paraId="654CE425" w14:textId="77777777" w:rsidR="004E2DA0" w:rsidRDefault="0095480E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技能升级（</w:t>
      </w:r>
      <w:r>
        <w:rPr>
          <w:rFonts w:hint="eastAsia"/>
          <w:color w:val="FF0000"/>
        </w:rPr>
        <w:t>美术字）</w:t>
      </w:r>
    </w:p>
    <w:p w14:paraId="51D94D36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原属性技能（</w:t>
      </w:r>
      <w:r>
        <w:rPr>
          <w:rFonts w:hint="eastAsia"/>
          <w:color w:val="FF0000"/>
        </w:rPr>
        <w:t>美术字</w:t>
      </w:r>
      <w:r>
        <w:rPr>
          <w:rFonts w:hint="eastAsia"/>
        </w:rPr>
        <w:t>）</w:t>
      </w:r>
    </w:p>
    <w:p w14:paraId="1873EE6E" w14:textId="6227B51A" w:rsidR="004E2DA0" w:rsidRDefault="0095480E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X属性</w:t>
      </w:r>
      <w:r>
        <w:t>ICON</w:t>
      </w:r>
      <w:r>
        <w:rPr>
          <w:rFonts w:hint="eastAsia"/>
        </w:rPr>
        <w:t>（X对应玩家点击的所需要升级的按钮）</w:t>
      </w:r>
    </w:p>
    <w:p w14:paraId="5E152B7C" w14:textId="77777777" w:rsidR="0018012B" w:rsidRDefault="0018012B" w:rsidP="0018012B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效果显示由两种情况：一、提升百分比；二、提升持续时间</w:t>
      </w:r>
    </w:p>
    <w:p w14:paraId="328EB553" w14:textId="1CB4F521" w:rsidR="004E2DA0" w:rsidRPr="0018012B" w:rsidRDefault="0095480E" w:rsidP="0018012B">
      <w:pPr>
        <w:pStyle w:val="ae"/>
        <w:numPr>
          <w:ilvl w:val="0"/>
          <w:numId w:val="41"/>
        </w:numPr>
        <w:ind w:firstLineChars="0"/>
        <w:rPr>
          <w:color w:val="FF0000"/>
        </w:rPr>
      </w:pPr>
      <w:r w:rsidRPr="0018012B">
        <w:rPr>
          <w:color w:val="FF0000"/>
        </w:rPr>
        <w:t>X%</w:t>
      </w:r>
      <w:r w:rsidRPr="0018012B">
        <w:rPr>
          <w:rFonts w:hint="eastAsia"/>
          <w:color w:val="FF0000"/>
        </w:rPr>
        <w:t>（X</w:t>
      </w:r>
      <w:r w:rsidRPr="0018012B">
        <w:rPr>
          <w:color w:val="FF0000"/>
        </w:rPr>
        <w:t>%</w:t>
      </w:r>
      <w:r w:rsidRPr="0018012B">
        <w:rPr>
          <w:rFonts w:hint="eastAsia"/>
          <w:color w:val="FF0000"/>
        </w:rPr>
        <w:t>为目前玩家该等级属性百分比）</w:t>
      </w:r>
      <w:r w:rsidR="00C85C2D" w:rsidRPr="0018012B">
        <w:rPr>
          <w:rFonts w:hint="eastAsia"/>
          <w:color w:val="FF0000"/>
        </w:rPr>
        <w:t>或者X秒（X为玩家该等级持续时间</w:t>
      </w:r>
      <w:r w:rsidR="0018012B">
        <w:rPr>
          <w:rFonts w:hint="eastAsia"/>
          <w:color w:val="FF0000"/>
        </w:rPr>
        <w:t>（单位：秒）</w:t>
      </w:r>
      <w:r w:rsidR="00C85C2D" w:rsidRPr="0018012B">
        <w:rPr>
          <w:rFonts w:hint="eastAsia"/>
          <w:color w:val="FF0000"/>
        </w:rPr>
        <w:t>）</w:t>
      </w:r>
    </w:p>
    <w:p w14:paraId="27CEEFF2" w14:textId="77777777" w:rsidR="004E2DA0" w:rsidRDefault="0095480E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如果是0级此处显示未激活</w:t>
      </w:r>
    </w:p>
    <w:p w14:paraId="48D7D2A2" w14:textId="77777777" w:rsidR="004E2DA0" w:rsidRDefault="0095480E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如果是1</w:t>
      </w:r>
      <w:r>
        <w:t>0</w:t>
      </w:r>
      <w:r>
        <w:rPr>
          <w:rFonts w:hint="eastAsia"/>
        </w:rPr>
        <w:t>级此处显示已满级</w:t>
      </w:r>
    </w:p>
    <w:p w14:paraId="1AB861C7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技能等级格子对应玩家当前等级</w:t>
      </w:r>
    </w:p>
    <w:p w14:paraId="2E8BC95D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所需材料（</w:t>
      </w:r>
      <w:r>
        <w:rPr>
          <w:rFonts w:hint="eastAsia"/>
          <w:color w:val="FF0000"/>
        </w:rPr>
        <w:t>系统字</w:t>
      </w:r>
      <w:r>
        <w:rPr>
          <w:rFonts w:hint="eastAsia"/>
        </w:rPr>
        <w:t>）</w:t>
      </w:r>
    </w:p>
    <w:p w14:paraId="43B8C5DC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道具I</w:t>
      </w:r>
      <w:r>
        <w:t>CON</w:t>
      </w:r>
    </w:p>
    <w:p w14:paraId="228B50EE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数量为本次升级所需要的材料数量（</w:t>
      </w:r>
      <w:r>
        <w:rPr>
          <w:rFonts w:hint="eastAsia"/>
          <w:color w:val="FF0000"/>
        </w:rPr>
        <w:t>由配置文件配置支持四种类多挡</w:t>
      </w:r>
      <w:r>
        <w:rPr>
          <w:rFonts w:hint="eastAsia"/>
        </w:rPr>
        <w:t>）</w:t>
      </w:r>
    </w:p>
    <w:p w14:paraId="55AC834A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四种属性升级统一为一种材料名称为灵石</w:t>
      </w:r>
    </w:p>
    <w:p w14:paraId="56359D00" w14:textId="77777777" w:rsidR="004E2DA0" w:rsidRDefault="0095480E">
      <w:pPr>
        <w:pStyle w:val="ae"/>
        <w:ind w:left="2100" w:firstLineChars="0" w:firstLine="0"/>
      </w:pPr>
      <w:r>
        <w:rPr>
          <w:noProof/>
        </w:rPr>
        <w:drawing>
          <wp:inline distT="0" distB="0" distL="0" distR="0" wp14:anchorId="625D6D20" wp14:editId="3530456D">
            <wp:extent cx="475615" cy="4660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参考样式：</w:t>
      </w:r>
      <w:r>
        <w:rPr>
          <w:noProof/>
        </w:rPr>
        <w:drawing>
          <wp:inline distT="0" distB="0" distL="0" distR="0" wp14:anchorId="17E44768" wp14:editId="2B942E55">
            <wp:extent cx="506095" cy="73342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95" cy="7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F126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成功几率（</w:t>
      </w:r>
      <w:r>
        <w:rPr>
          <w:rFonts w:hint="eastAsia"/>
          <w:color w:val="FF0000"/>
        </w:rPr>
        <w:t>系统字</w:t>
      </w:r>
      <w:r>
        <w:rPr>
          <w:rFonts w:hint="eastAsia"/>
        </w:rPr>
        <w:t>）</w:t>
      </w:r>
    </w:p>
    <w:p w14:paraId="41342B14" w14:textId="77777777" w:rsidR="004E2DA0" w:rsidRDefault="0095480E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X</w:t>
      </w:r>
      <w:r>
        <w:t>%</w:t>
      </w:r>
      <w:r>
        <w:rPr>
          <w:rFonts w:hint="eastAsia"/>
        </w:rPr>
        <w:t>为该公示档位升级几率（</w:t>
      </w:r>
      <w:r>
        <w:rPr>
          <w:rFonts w:hint="eastAsia"/>
          <w:color w:val="FF0000"/>
        </w:rPr>
        <w:t>由配置文件配置支持四种类多挡成功几率，几率为万分比</w:t>
      </w:r>
      <w:r>
        <w:rPr>
          <w:rFonts w:hint="eastAsia"/>
        </w:rPr>
        <w:t>）</w:t>
      </w:r>
    </w:p>
    <w:p w14:paraId="096563CE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升级成功后（</w:t>
      </w:r>
      <w:r>
        <w:rPr>
          <w:rFonts w:hint="eastAsia"/>
          <w:color w:val="FF0000"/>
        </w:rPr>
        <w:t>美术字</w:t>
      </w:r>
      <w:r>
        <w:rPr>
          <w:rFonts w:hint="eastAsia"/>
        </w:rPr>
        <w:t>）</w:t>
      </w:r>
    </w:p>
    <w:p w14:paraId="11B27888" w14:textId="7DC80E42" w:rsidR="004E2DA0" w:rsidRDefault="0095480E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X属性</w:t>
      </w:r>
      <w:r>
        <w:t>ICON</w:t>
      </w:r>
      <w:r>
        <w:rPr>
          <w:rFonts w:hint="eastAsia"/>
        </w:rPr>
        <w:t>（X对应玩家点击的所需要升级的按钮）</w:t>
      </w:r>
    </w:p>
    <w:p w14:paraId="7ED7F801" w14:textId="5120EA04" w:rsidR="0019123E" w:rsidRDefault="0019123E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效果显示由两种情况：一、提升百分比；二、提升持续时间</w:t>
      </w:r>
    </w:p>
    <w:p w14:paraId="06C6B0B5" w14:textId="2D71B20B" w:rsidR="004E2DA0" w:rsidRDefault="0095480E" w:rsidP="0019123E">
      <w:pPr>
        <w:pStyle w:val="ae"/>
        <w:numPr>
          <w:ilvl w:val="0"/>
          <w:numId w:val="40"/>
        </w:numPr>
        <w:ind w:firstLineChars="0"/>
      </w:pPr>
      <w:r w:rsidRPr="0019123E">
        <w:rPr>
          <w:color w:val="FF0000"/>
        </w:rPr>
        <w:t>X%</w:t>
      </w:r>
      <w:r w:rsidRPr="0019123E">
        <w:rPr>
          <w:rFonts w:hint="eastAsia"/>
          <w:color w:val="FF0000"/>
        </w:rPr>
        <w:t>（X</w:t>
      </w:r>
      <w:r w:rsidRPr="0019123E">
        <w:rPr>
          <w:color w:val="FF0000"/>
        </w:rPr>
        <w:t>%</w:t>
      </w:r>
      <w:r w:rsidRPr="0019123E">
        <w:rPr>
          <w:rFonts w:hint="eastAsia"/>
          <w:color w:val="FF0000"/>
        </w:rPr>
        <w:t>为玩家下一级该等级属性百分比）</w:t>
      </w:r>
      <w:r w:rsidR="00C85C2D" w:rsidRPr="0019123E">
        <w:rPr>
          <w:rFonts w:hint="eastAsia"/>
          <w:color w:val="FF0000"/>
        </w:rPr>
        <w:t>或者X秒（X为玩家下一级该等级持续时间</w:t>
      </w:r>
      <w:r w:rsidR="0019123E" w:rsidRPr="0019123E">
        <w:rPr>
          <w:rFonts w:hint="eastAsia"/>
          <w:color w:val="FF0000"/>
        </w:rPr>
        <w:t>（单位：秒）</w:t>
      </w:r>
      <w:r w:rsidR="00C85C2D">
        <w:rPr>
          <w:rFonts w:hint="eastAsia"/>
        </w:rPr>
        <w:t>）</w:t>
      </w:r>
    </w:p>
    <w:p w14:paraId="0F75C52E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如果是1</w:t>
      </w:r>
      <w:r>
        <w:t>0</w:t>
      </w:r>
      <w:r>
        <w:rPr>
          <w:rFonts w:hint="eastAsia"/>
        </w:rPr>
        <w:t>级此处显示已满级</w:t>
      </w:r>
    </w:p>
    <w:p w14:paraId="341A3CBE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技能等级格子对应玩家下一级等级</w:t>
      </w:r>
    </w:p>
    <w:p w14:paraId="6D99265A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如果是1</w:t>
      </w:r>
      <w:r>
        <w:t>0</w:t>
      </w:r>
      <w:r>
        <w:rPr>
          <w:rFonts w:hint="eastAsia"/>
        </w:rPr>
        <w:t>级此处显示1</w:t>
      </w:r>
      <w:r>
        <w:t>0</w:t>
      </w:r>
      <w:r>
        <w:rPr>
          <w:rFonts w:hint="eastAsia"/>
        </w:rPr>
        <w:t>格</w:t>
      </w:r>
    </w:p>
    <w:p w14:paraId="27614907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取消按钮</w:t>
      </w:r>
    </w:p>
    <w:p w14:paraId="5A3B4E9C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点击后关闭弹框</w:t>
      </w:r>
    </w:p>
    <w:p w14:paraId="304391F0" w14:textId="77777777" w:rsidR="004E2DA0" w:rsidRDefault="009548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升级按钮</w:t>
      </w:r>
    </w:p>
    <w:p w14:paraId="2B4260CE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升级（X钻石）（</w:t>
      </w:r>
      <w:r>
        <w:rPr>
          <w:rFonts w:hint="eastAsia"/>
          <w:color w:val="FF0000"/>
        </w:rPr>
        <w:t>X为单次升级所需要消耗钻石数量，由配置文件配置支持四种类多档</w:t>
      </w:r>
      <w:r>
        <w:rPr>
          <w:rFonts w:hint="eastAsia"/>
        </w:rPr>
        <w:t>）</w:t>
      </w:r>
    </w:p>
    <w:p w14:paraId="2C8896A7" w14:textId="77777777" w:rsidR="004E2DA0" w:rsidRDefault="0095480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点击升级按钮状态</w:t>
      </w:r>
    </w:p>
    <w:p w14:paraId="0F085A04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如果升级成功，</w:t>
      </w:r>
      <w:r>
        <w:t>弹出</w:t>
      </w:r>
      <w:r>
        <w:rPr>
          <w:rFonts w:hint="eastAsia"/>
        </w:rPr>
        <w:t>通用升级</w:t>
      </w:r>
      <w:r>
        <w:t>成功</w:t>
      </w:r>
      <w:r>
        <w:rPr>
          <w:rFonts w:hint="eastAsia"/>
        </w:rPr>
        <w:t>或失败动画，玩家点击确定或者周围屏幕关闭弹框</w:t>
      </w:r>
    </w:p>
    <w:p w14:paraId="4E71FAA8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如果升级失败，</w:t>
      </w:r>
      <w:r>
        <w:t>弹出</w:t>
      </w:r>
      <w:r>
        <w:rPr>
          <w:rFonts w:hint="eastAsia"/>
        </w:rPr>
        <w:t>通用升级</w:t>
      </w:r>
      <w:r>
        <w:t>成功</w:t>
      </w:r>
      <w:r>
        <w:rPr>
          <w:rFonts w:hint="eastAsia"/>
        </w:rPr>
        <w:t>或失败动画，玩家点击确定或者周围屏幕关闭弹框</w:t>
      </w:r>
    </w:p>
    <w:p w14:paraId="05A9E982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材料或者钻石不足，弹出道具不足弹框，玩家点击确定或者周围屏幕关闭弹框</w:t>
      </w:r>
    </w:p>
    <w:p w14:paraId="626FD7F9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如果</w:t>
      </w:r>
      <w:r>
        <w:t>LV</w:t>
      </w:r>
      <w:r>
        <w:rPr>
          <w:rFonts w:hint="eastAsia"/>
        </w:rPr>
        <w:t>已达到1</w:t>
      </w:r>
      <w:r>
        <w:t>0</w:t>
      </w:r>
      <w:r>
        <w:rPr>
          <w:rFonts w:hint="eastAsia"/>
        </w:rPr>
        <w:t>级，</w:t>
      </w:r>
      <w:r>
        <w:rPr>
          <w:rFonts w:hint="eastAsia"/>
          <w:color w:val="FF0000"/>
        </w:rPr>
        <w:t>升级按钮变成已满级并未灰色</w:t>
      </w:r>
    </w:p>
    <w:p w14:paraId="77BD4AB0" w14:textId="77777777" w:rsidR="004E2DA0" w:rsidRDefault="0095480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道具不足弹框</w:t>
      </w:r>
    </w:p>
    <w:p w14:paraId="33E73CF9" w14:textId="77777777" w:rsidR="004E2DA0" w:rsidRDefault="0095480E">
      <w:pPr>
        <w:pStyle w:val="ae"/>
        <w:ind w:left="2520" w:firstLineChars="0" w:firstLine="0"/>
      </w:pPr>
      <w:r>
        <w:rPr>
          <w:noProof/>
        </w:rPr>
        <w:drawing>
          <wp:inline distT="0" distB="0" distL="0" distR="0" wp14:anchorId="6EC24CA4" wp14:editId="2F0320A5">
            <wp:extent cx="2542540" cy="19424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D9D3" w14:textId="77777777" w:rsidR="004E2DA0" w:rsidRDefault="0095480E">
      <w:pPr>
        <w:pStyle w:val="ae"/>
        <w:numPr>
          <w:ilvl w:val="0"/>
          <w:numId w:val="19"/>
        </w:numPr>
        <w:ind w:firstLineChars="0"/>
      </w:pPr>
      <w:r>
        <w:rPr>
          <w:rFonts w:hint="eastAsia"/>
        </w:rPr>
        <w:t>X</w:t>
      </w:r>
      <w:r>
        <w:t>X</w:t>
      </w:r>
      <w:r>
        <w:rPr>
          <w:rFonts w:hint="eastAsia"/>
        </w:rPr>
        <w:t>灵石为本次升级所需要数量</w:t>
      </w:r>
    </w:p>
    <w:p w14:paraId="2623446D" w14:textId="77777777" w:rsidR="004E2DA0" w:rsidRDefault="0095480E">
      <w:pPr>
        <w:pStyle w:val="ae"/>
        <w:numPr>
          <w:ilvl w:val="0"/>
          <w:numId w:val="19"/>
        </w:numPr>
        <w:ind w:firstLineChars="0"/>
      </w:pPr>
      <w:r>
        <w:rPr>
          <w:rFonts w:hint="eastAsia"/>
        </w:rPr>
        <w:t>X</w:t>
      </w:r>
      <w:r>
        <w:t>X</w:t>
      </w:r>
      <w:r>
        <w:rPr>
          <w:rFonts w:hint="eastAsia"/>
        </w:rPr>
        <w:t>钻石为本次升级所需要钻石</w:t>
      </w:r>
    </w:p>
    <w:p w14:paraId="3204DC18" w14:textId="77777777" w:rsidR="004E2DA0" w:rsidRDefault="0095480E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通用升级成功或者失败动画</w:t>
      </w:r>
    </w:p>
    <w:p w14:paraId="7F7C5E08" w14:textId="77777777" w:rsidR="004E2DA0" w:rsidRDefault="0095480E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一个锻造台，锤子在锻造台上敲打3下，下方对应升级档位的格子忽明忽暗，如果升级成功</w:t>
      </w:r>
      <w:r>
        <w:t>最后爆发一次光</w:t>
      </w:r>
      <w:r>
        <w:rPr>
          <w:rFonts w:hint="eastAsia"/>
        </w:rPr>
        <w:t>，对应的升级的格子点亮，上方蹦出</w:t>
      </w:r>
      <w:r>
        <w:t>2</w:t>
      </w:r>
      <w:r>
        <w:rPr>
          <w:rFonts w:hint="eastAsia"/>
        </w:rPr>
        <w:t>个字“成功”为金色字，如果升级失败最后出现一根炮管断裂或者物品破碎（由美术决定），对应的格子不点亮了，上方蹦出</w:t>
      </w:r>
      <w:r>
        <w:t>2</w:t>
      </w:r>
      <w:r>
        <w:rPr>
          <w:rFonts w:hint="eastAsia"/>
        </w:rPr>
        <w:t>个字“失败”为灰色字</w:t>
      </w:r>
    </w:p>
    <w:p w14:paraId="61304686" w14:textId="25005C94" w:rsidR="004E2DA0" w:rsidRDefault="0095480E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参考图样：</w:t>
      </w:r>
      <w:r>
        <w:rPr>
          <w:noProof/>
        </w:rPr>
        <w:drawing>
          <wp:inline distT="0" distB="0" distL="114300" distR="114300" wp14:anchorId="26083787" wp14:editId="24470ADD">
            <wp:extent cx="1581150" cy="1495425"/>
            <wp:effectExtent l="0" t="0" r="0" b="952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F426" w14:textId="31FDCDF4" w:rsidR="00C85C2D" w:rsidRDefault="00C85C2D" w:rsidP="00C85C2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大厅服务器所需配置</w:t>
      </w:r>
    </w:p>
    <w:p w14:paraId="70D2D58A" w14:textId="5879DF16" w:rsidR="00C85C2D" w:rsidRDefault="00C85C2D" w:rsidP="00C85C2D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技能属性：一共四种（地、水、火、风）</w:t>
      </w:r>
    </w:p>
    <w:p w14:paraId="56703A37" w14:textId="0EE7E37E" w:rsidR="00C85C2D" w:rsidRDefault="00C85C2D" w:rsidP="00C85C2D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技能升级几率：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</w:t>
      </w:r>
      <w:r>
        <w:t>|</w:t>
      </w:r>
      <w:r w:rsidR="00470B49">
        <w:t>X|</w:t>
      </w:r>
      <w:r>
        <w:rPr>
          <w:rFonts w:hint="eastAsia"/>
        </w:rPr>
        <w:t>（一共</w:t>
      </w:r>
      <w:r>
        <w:t>10</w:t>
      </w:r>
      <w:r>
        <w:rPr>
          <w:rFonts w:hint="eastAsia"/>
        </w:rPr>
        <w:t>级，多档几率，</w:t>
      </w:r>
      <w:r w:rsidR="0018012B">
        <w:rPr>
          <w:rFonts w:hint="eastAsia"/>
        </w:rPr>
        <w:t>每个档位独立几率，</w:t>
      </w:r>
      <w:r>
        <w:rPr>
          <w:rFonts w:hint="eastAsia"/>
        </w:rPr>
        <w:t>万分比）</w:t>
      </w:r>
    </w:p>
    <w:p w14:paraId="743C35EB" w14:textId="58CF75C7" w:rsidR="00C85C2D" w:rsidRDefault="00C85C2D" w:rsidP="00C85C2D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技能升级</w:t>
      </w:r>
      <w:r w:rsidR="00470B49">
        <w:rPr>
          <w:rFonts w:hint="eastAsia"/>
        </w:rPr>
        <w:t>所</w:t>
      </w:r>
      <w:r>
        <w:rPr>
          <w:rFonts w:hint="eastAsia"/>
        </w:rPr>
        <w:t>需材料：</w:t>
      </w:r>
      <w:r w:rsidR="00470B49">
        <w:t>X|X|X|X|X|X|X|X|</w:t>
      </w:r>
      <w:r w:rsidR="00470B49">
        <w:rPr>
          <w:rFonts w:hint="eastAsia"/>
        </w:rPr>
        <w:t>（一共1</w:t>
      </w:r>
      <w:r w:rsidR="00470B49">
        <w:t>0</w:t>
      </w:r>
      <w:r w:rsidR="00470B49">
        <w:rPr>
          <w:rFonts w:hint="eastAsia"/>
        </w:rPr>
        <w:t>级，对应每个等级所需材料数量）</w:t>
      </w:r>
    </w:p>
    <w:p w14:paraId="17A8FD6F" w14:textId="249C6B05" w:rsidR="00470B49" w:rsidRDefault="00470B49" w:rsidP="00C85C2D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技能升级所需钻石：</w:t>
      </w:r>
      <w:r>
        <w:t>X|X|X|X|X|X|X|X|</w:t>
      </w:r>
      <w:r>
        <w:rPr>
          <w:rFonts w:hint="eastAsia"/>
        </w:rPr>
        <w:t>（一共1</w:t>
      </w:r>
      <w:r>
        <w:t>0</w:t>
      </w:r>
      <w:r>
        <w:rPr>
          <w:rFonts w:hint="eastAsia"/>
        </w:rPr>
        <w:t>级，对应每个等级所需钻石数量）</w:t>
      </w:r>
    </w:p>
    <w:p w14:paraId="4685C8E7" w14:textId="77777777" w:rsidR="00470B49" w:rsidRDefault="00470B49" w:rsidP="00C85C2D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技能升级效果：</w:t>
      </w:r>
    </w:p>
    <w:p w14:paraId="1FC27164" w14:textId="39090F2C" w:rsidR="00470B49" w:rsidRDefault="00470B49" w:rsidP="00470B49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两种情况：1、增加百分比；2、增加持续时间（秒）</w:t>
      </w:r>
    </w:p>
    <w:p w14:paraId="6114ACC8" w14:textId="55087B3C" w:rsidR="00470B49" w:rsidRDefault="00470B49" w:rsidP="00470B49">
      <w:pPr>
        <w:pStyle w:val="ae"/>
        <w:numPr>
          <w:ilvl w:val="0"/>
          <w:numId w:val="29"/>
        </w:numPr>
        <w:ind w:firstLineChars="0"/>
      </w:pPr>
      <w:r>
        <w:t>X|X|X|X|X|X|X|X|</w:t>
      </w:r>
      <w:r>
        <w:rPr>
          <w:rFonts w:hint="eastAsia"/>
        </w:rPr>
        <w:t>（一共1</w:t>
      </w:r>
      <w:r>
        <w:t>0</w:t>
      </w:r>
      <w:r>
        <w:rPr>
          <w:rFonts w:hint="eastAsia"/>
        </w:rPr>
        <w:t>级，对应每个等级增加技能效果）</w:t>
      </w:r>
    </w:p>
    <w:p w14:paraId="5CE57772" w14:textId="5E2015FF" w:rsidR="009C7E08" w:rsidRPr="009C7E08" w:rsidRDefault="009C7E08" w:rsidP="009C7E08">
      <w:pPr>
        <w:pStyle w:val="ae"/>
        <w:numPr>
          <w:ilvl w:val="0"/>
          <w:numId w:val="25"/>
        </w:numPr>
        <w:ind w:firstLineChars="0"/>
        <w:rPr>
          <w:highlight w:val="yellow"/>
        </w:rPr>
      </w:pPr>
      <w:r w:rsidRPr="009C7E08">
        <w:rPr>
          <w:rFonts w:hint="eastAsia"/>
          <w:highlight w:val="yellow"/>
        </w:rPr>
        <w:t>游戏</w:t>
      </w:r>
      <w:r w:rsidRPr="009C7E08">
        <w:rPr>
          <w:rFonts w:hint="eastAsia"/>
          <w:highlight w:val="yellow"/>
        </w:rPr>
        <w:t>服务器所需配置</w:t>
      </w:r>
    </w:p>
    <w:p w14:paraId="0FF8C0FD" w14:textId="08E567F6" w:rsidR="009C7E08" w:rsidRPr="009C7E08" w:rsidRDefault="009C7E08" w:rsidP="009C7E08">
      <w:pPr>
        <w:pStyle w:val="ae"/>
        <w:numPr>
          <w:ilvl w:val="0"/>
          <w:numId w:val="42"/>
        </w:numPr>
        <w:ind w:firstLineChars="0"/>
        <w:rPr>
          <w:highlight w:val="yellow"/>
        </w:rPr>
      </w:pPr>
      <w:r w:rsidRPr="009C7E08">
        <w:rPr>
          <w:rFonts w:hint="eastAsia"/>
          <w:highlight w:val="yellow"/>
        </w:rPr>
        <w:t>新增灵石道具I</w:t>
      </w:r>
      <w:r w:rsidRPr="009C7E08">
        <w:rPr>
          <w:highlight w:val="yellow"/>
        </w:rPr>
        <w:t>D</w:t>
      </w:r>
      <w:r w:rsidRPr="009C7E08">
        <w:rPr>
          <w:rFonts w:hint="eastAsia"/>
          <w:highlight w:val="yellow"/>
        </w:rPr>
        <w:t>：暂定，物品掉落</w:t>
      </w:r>
    </w:p>
    <w:p w14:paraId="63D20E20" w14:textId="53C6CF48" w:rsidR="009C7E08" w:rsidRPr="009C7E08" w:rsidRDefault="009C7E08" w:rsidP="009C7E08">
      <w:pPr>
        <w:pStyle w:val="ae"/>
        <w:numPr>
          <w:ilvl w:val="0"/>
          <w:numId w:val="42"/>
        </w:numPr>
        <w:ind w:firstLineChars="0"/>
        <w:rPr>
          <w:rFonts w:hint="eastAsia"/>
          <w:highlight w:val="yellow"/>
        </w:rPr>
      </w:pPr>
      <w:r w:rsidRPr="009C7E08">
        <w:rPr>
          <w:rFonts w:hint="eastAsia"/>
          <w:highlight w:val="yellow"/>
        </w:rPr>
        <w:t>当所有技能锻造等级满级，则不再掉落灵石道具</w:t>
      </w:r>
    </w:p>
    <w:p w14:paraId="19EC72EF" w14:textId="77777777" w:rsidR="00C85C2D" w:rsidRPr="00470B49" w:rsidRDefault="00C85C2D" w:rsidP="00C85C2D">
      <w:pPr>
        <w:pStyle w:val="ae"/>
        <w:ind w:left="2940" w:firstLineChars="0" w:firstLine="0"/>
      </w:pPr>
    </w:p>
    <w:p w14:paraId="140E78FF" w14:textId="77777777" w:rsidR="004E2DA0" w:rsidRDefault="0095480E">
      <w:pPr>
        <w:pStyle w:val="3"/>
        <w:ind w:leftChars="100" w:left="210"/>
      </w:pPr>
      <w:bookmarkStart w:id="6" w:name="_Toc11412463"/>
      <w:r>
        <w:rPr>
          <w:rFonts w:hint="eastAsia"/>
        </w:rPr>
        <w:t>2.</w:t>
      </w:r>
      <w:r>
        <w:t>1.2</w:t>
      </w:r>
      <w:r>
        <w:rPr>
          <w:rFonts w:hint="eastAsia"/>
        </w:rPr>
        <w:t>背包</w:t>
      </w:r>
      <w:r>
        <w:t>功能</w:t>
      </w:r>
      <w:r>
        <w:rPr>
          <w:rFonts w:hint="eastAsia"/>
        </w:rPr>
        <w:t>（</w:t>
      </w:r>
      <w:r>
        <w:rPr>
          <w:rFonts w:hint="eastAsia"/>
          <w:color w:val="FF0000"/>
        </w:rPr>
        <w:t>捕鱼</w:t>
      </w:r>
      <w:r>
        <w:rPr>
          <w:color w:val="FF0000"/>
        </w:rPr>
        <w:t>大厅</w:t>
      </w:r>
      <w:r>
        <w:rPr>
          <w:rFonts w:hint="eastAsia"/>
        </w:rPr>
        <w:t>）</w:t>
      </w:r>
      <w:bookmarkEnd w:id="6"/>
    </w:p>
    <w:p w14:paraId="0A447AD9" w14:textId="77777777" w:rsidR="004E2DA0" w:rsidRDefault="0095480E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背包中新增加灵石道具</w:t>
      </w:r>
    </w:p>
    <w:p w14:paraId="002990C1" w14:textId="77777777" w:rsidR="004E2DA0" w:rsidRDefault="0095480E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灵石用途：锻造功能内升级炮台数据技能。</w:t>
      </w:r>
    </w:p>
    <w:p w14:paraId="55A2FF3F" w14:textId="77777777" w:rsidR="004E2DA0" w:rsidRDefault="0095480E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灵石来源：捕获海鱼有机会获得，炮台等级越高获得机会越大。</w:t>
      </w:r>
    </w:p>
    <w:p w14:paraId="69270A7F" w14:textId="7AD0998C" w:rsidR="004E2DA0" w:rsidRDefault="0095480E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道具说明下方，</w:t>
      </w:r>
      <w:r w:rsidR="00653626">
        <w:rPr>
          <w:rFonts w:hint="eastAsia"/>
        </w:rPr>
        <w:t>新增“使用按钮”</w:t>
      </w:r>
    </w:p>
    <w:p w14:paraId="2F9F862C" w14:textId="66D9027F" w:rsidR="00653626" w:rsidRDefault="00653626" w:rsidP="00653626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点击使用按钮后打开锻造界面</w:t>
      </w:r>
    </w:p>
    <w:p w14:paraId="19CAA6F8" w14:textId="1D9C5C1F" w:rsidR="004E2DA0" w:rsidRDefault="004E2DA0"/>
    <w:p w14:paraId="1286C27E" w14:textId="56E01C36" w:rsidR="00653626" w:rsidRDefault="00653626"/>
    <w:p w14:paraId="6EA7258C" w14:textId="361ACC87" w:rsidR="00653626" w:rsidRDefault="00653626"/>
    <w:p w14:paraId="3D251DDA" w14:textId="32A62C83" w:rsidR="00653626" w:rsidRDefault="00653626"/>
    <w:p w14:paraId="2C06757B" w14:textId="01855B7B" w:rsidR="00653626" w:rsidRDefault="00653626"/>
    <w:p w14:paraId="741331E8" w14:textId="2C760784" w:rsidR="00653626" w:rsidRDefault="00653626"/>
    <w:p w14:paraId="470B0D06" w14:textId="6D4FDD97" w:rsidR="00653626" w:rsidRDefault="00653626"/>
    <w:p w14:paraId="2BF4D8FA" w14:textId="257D81B4" w:rsidR="00653626" w:rsidRDefault="00653626"/>
    <w:p w14:paraId="5AE5ADC1" w14:textId="26226E10" w:rsidR="00653626" w:rsidRDefault="00653626"/>
    <w:p w14:paraId="2AB9C234" w14:textId="66344168" w:rsidR="00653626" w:rsidRDefault="00653626"/>
    <w:p w14:paraId="7DBE1F80" w14:textId="5EF1658B" w:rsidR="00653626" w:rsidRDefault="00653626"/>
    <w:p w14:paraId="6DD1815A" w14:textId="02F78457" w:rsidR="00653626" w:rsidRDefault="00653626"/>
    <w:p w14:paraId="6C9CAF6F" w14:textId="77777777" w:rsidR="00653626" w:rsidRDefault="00653626"/>
    <w:p w14:paraId="0E74431A" w14:textId="77777777" w:rsidR="004E2DA0" w:rsidRDefault="0095480E">
      <w:pPr>
        <w:pStyle w:val="2"/>
      </w:pPr>
      <w:bookmarkStart w:id="7" w:name="_Toc11412464"/>
      <w:r>
        <w:rPr>
          <w:rFonts w:hint="eastAsia"/>
        </w:rPr>
        <w:t>2.</w:t>
      </w:r>
      <w:r>
        <w:t>2</w:t>
      </w:r>
      <w:r>
        <w:rPr>
          <w:rFonts w:hint="eastAsia"/>
        </w:rPr>
        <w:t>游戏内</w:t>
      </w:r>
      <w:r>
        <w:t>界面</w:t>
      </w:r>
      <w:bookmarkEnd w:id="7"/>
    </w:p>
    <w:p w14:paraId="1D3EE91B" w14:textId="1C7AF2D1" w:rsidR="004E2DA0" w:rsidRDefault="00653626">
      <w:r>
        <w:rPr>
          <w:noProof/>
        </w:rPr>
        <w:drawing>
          <wp:inline distT="0" distB="0" distL="0" distR="0" wp14:anchorId="33C1FA1E" wp14:editId="01616F65">
            <wp:extent cx="5274310" cy="2972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6E2E" w14:textId="7A9F0751" w:rsidR="004E2DA0" w:rsidRDefault="00653626">
      <w:pPr>
        <w:numPr>
          <w:ilvl w:val="0"/>
          <w:numId w:val="24"/>
        </w:numPr>
        <w:ind w:left="840"/>
      </w:pPr>
      <w:r>
        <w:rPr>
          <w:rFonts w:hint="eastAsia"/>
        </w:rPr>
        <w:t>游戏内新增两个技能I</w:t>
      </w:r>
      <w:r>
        <w:t>CON</w:t>
      </w:r>
      <w:r>
        <w:rPr>
          <w:rFonts w:hint="eastAsia"/>
        </w:rPr>
        <w:t>，分别为：火技能和风技能（</w:t>
      </w:r>
      <w:r w:rsidRPr="00653626">
        <w:rPr>
          <w:rFonts w:hint="eastAsia"/>
          <w:color w:val="FF0000"/>
        </w:rPr>
        <w:t>技能位置由美术安排</w:t>
      </w:r>
      <w:r>
        <w:rPr>
          <w:rFonts w:hint="eastAsia"/>
        </w:rPr>
        <w:t>）</w:t>
      </w:r>
    </w:p>
    <w:p w14:paraId="39E607CF" w14:textId="17B4EEE5" w:rsidR="00653626" w:rsidRDefault="00653626" w:rsidP="00653626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技能I</w:t>
      </w:r>
      <w:r>
        <w:t>CON</w:t>
      </w:r>
    </w:p>
    <w:p w14:paraId="133D92F2" w14:textId="2382BFE6" w:rsidR="00653626" w:rsidRDefault="00653626" w:rsidP="00653626">
      <w:pPr>
        <w:pStyle w:val="ae"/>
        <w:ind w:left="1260" w:firstLineChars="0" w:firstLine="0"/>
      </w:pPr>
      <w:r>
        <w:rPr>
          <w:noProof/>
        </w:rPr>
        <w:drawing>
          <wp:inline distT="0" distB="0" distL="0" distR="0" wp14:anchorId="4EC08C34" wp14:editId="4BCF91F6">
            <wp:extent cx="514286" cy="5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31A" w14:textId="6AC248B3" w:rsidR="00653626" w:rsidRDefault="00B65BA4" w:rsidP="00653626">
      <w:pPr>
        <w:pStyle w:val="ae"/>
        <w:ind w:left="1260" w:firstLineChars="0" w:firstLine="0"/>
      </w:pPr>
      <w:r>
        <w:rPr>
          <w:rFonts w:hint="eastAsia"/>
        </w:rPr>
        <w:t>使用锻造界面内的火和风属性I</w:t>
      </w:r>
      <w:r>
        <w:t>CON</w:t>
      </w:r>
      <w:r>
        <w:rPr>
          <w:rFonts w:hint="eastAsia"/>
        </w:rPr>
        <w:t>即可</w:t>
      </w:r>
    </w:p>
    <w:p w14:paraId="3A6BFB61" w14:textId="39E098AE" w:rsidR="00B65BA4" w:rsidRDefault="00B65BA4" w:rsidP="00B65BA4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技能I</w:t>
      </w:r>
      <w:r>
        <w:t>CON</w:t>
      </w:r>
      <w:r>
        <w:rPr>
          <w:rFonts w:hint="eastAsia"/>
        </w:rPr>
        <w:t>右下角需要清晰显示L</w:t>
      </w:r>
      <w:r>
        <w:t>V</w:t>
      </w:r>
      <w:r>
        <w:rPr>
          <w:rFonts w:hint="eastAsia"/>
        </w:rPr>
        <w:t>等级</w:t>
      </w:r>
    </w:p>
    <w:p w14:paraId="784E1637" w14:textId="069E3B7C" w:rsidR="00B65BA4" w:rsidRDefault="00B65BA4" w:rsidP="00B65BA4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当L</w:t>
      </w:r>
      <w:r>
        <w:t>V</w:t>
      </w:r>
      <w:r>
        <w:rPr>
          <w:rFonts w:hint="eastAsia"/>
        </w:rPr>
        <w:t>等级为0时该技能I</w:t>
      </w:r>
      <w:r>
        <w:t>CON</w:t>
      </w:r>
      <w:r>
        <w:rPr>
          <w:rFonts w:hint="eastAsia"/>
        </w:rPr>
        <w:t>置灰</w:t>
      </w:r>
    </w:p>
    <w:p w14:paraId="7F5CC408" w14:textId="7D272CEB" w:rsidR="00B556EF" w:rsidRDefault="00B556EF" w:rsidP="00B556EF">
      <w:pPr>
        <w:pStyle w:val="ae"/>
        <w:numPr>
          <w:ilvl w:val="0"/>
          <w:numId w:val="34"/>
        </w:numPr>
        <w:ind w:firstLineChars="0"/>
      </w:pPr>
      <w:r>
        <w:rPr>
          <w:rFonts w:hint="eastAsia"/>
        </w:rPr>
        <w:t>点击置灰技能时：T</w:t>
      </w:r>
      <w:r>
        <w:t>IPS</w:t>
      </w:r>
      <w:r>
        <w:rPr>
          <w:rFonts w:hint="eastAsia"/>
        </w:rPr>
        <w:t>：未激活，需要锻造升级该技能后才可以使用。</w:t>
      </w:r>
    </w:p>
    <w:p w14:paraId="62F338AB" w14:textId="5A8F5E4F" w:rsidR="00B556EF" w:rsidRDefault="00B556EF" w:rsidP="00B556EF">
      <w:pPr>
        <w:pStyle w:val="ae"/>
        <w:numPr>
          <w:ilvl w:val="0"/>
          <w:numId w:val="35"/>
        </w:numPr>
        <w:ind w:firstLineChars="0"/>
      </w:pPr>
      <w:r>
        <w:rPr>
          <w:rFonts w:hint="eastAsia"/>
        </w:rPr>
        <w:t>点击使用技能I</w:t>
      </w:r>
      <w:r>
        <w:t>CON</w:t>
      </w:r>
      <w:r>
        <w:rPr>
          <w:rFonts w:hint="eastAsia"/>
        </w:rPr>
        <w:t>会有2</w:t>
      </w:r>
      <w:r>
        <w:t>0</w:t>
      </w:r>
      <w:r>
        <w:rPr>
          <w:rFonts w:hint="eastAsia"/>
        </w:rPr>
        <w:t>秒技能C</w:t>
      </w:r>
      <w:r>
        <w:t>D</w:t>
      </w:r>
      <w:r w:rsidR="001838BA">
        <w:rPr>
          <w:rFonts w:hint="eastAsia"/>
        </w:rPr>
        <w:t>，</w:t>
      </w:r>
      <w:r w:rsidR="001838BA" w:rsidRPr="001838BA">
        <w:rPr>
          <w:rFonts w:hint="eastAsia"/>
          <w:color w:val="FF0000"/>
        </w:rPr>
        <w:t>冷却时间表现：为黑罩，从下往上慢慢恢复颜色，当恢复为可以使用后，特效闪光，突显已可以使用。</w:t>
      </w:r>
    </w:p>
    <w:p w14:paraId="6D7D91E1" w14:textId="77777777" w:rsidR="00B556EF" w:rsidRPr="00B556EF" w:rsidRDefault="00B556EF" w:rsidP="00B556EF">
      <w:pPr>
        <w:pStyle w:val="ae"/>
        <w:ind w:left="1680" w:firstLineChars="0" w:firstLine="0"/>
      </w:pPr>
    </w:p>
    <w:p w14:paraId="5074F82A" w14:textId="6E278FD7" w:rsidR="00B65BA4" w:rsidRDefault="00B65BA4" w:rsidP="00B65BA4">
      <w:pPr>
        <w:pStyle w:val="ae"/>
        <w:numPr>
          <w:ilvl w:val="0"/>
          <w:numId w:val="31"/>
        </w:numPr>
        <w:ind w:firstLineChars="0"/>
      </w:pPr>
      <w:r>
        <w:rPr>
          <w:rFonts w:hint="eastAsia"/>
        </w:rPr>
        <w:t>游戏内技能规则</w:t>
      </w:r>
    </w:p>
    <w:p w14:paraId="7EC628D5" w14:textId="26D64E5C" w:rsidR="00B65BA4" w:rsidRDefault="00B65BA4" w:rsidP="00B65BA4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地属性技能</w:t>
      </w:r>
    </w:p>
    <w:p w14:paraId="6E4CEA28" w14:textId="1E164EF3" w:rsidR="00B65BA4" w:rsidRDefault="00B65BA4" w:rsidP="00B65BA4">
      <w:pPr>
        <w:pStyle w:val="ae"/>
        <w:numPr>
          <w:ilvl w:val="0"/>
          <w:numId w:val="32"/>
        </w:numPr>
        <w:ind w:firstLineChars="0"/>
      </w:pPr>
      <w:r>
        <w:rPr>
          <w:rFonts w:hint="eastAsia"/>
        </w:rPr>
        <w:t>地属性为攻击目标海鱼附加减速效果</w:t>
      </w:r>
    </w:p>
    <w:p w14:paraId="58DF8CEE" w14:textId="0692C5B7" w:rsidR="00B65BA4" w:rsidRDefault="00B65BA4" w:rsidP="00B65BA4">
      <w:pPr>
        <w:pStyle w:val="ae"/>
        <w:numPr>
          <w:ilvl w:val="0"/>
          <w:numId w:val="32"/>
        </w:numPr>
        <w:ind w:firstLineChars="0"/>
        <w:rPr>
          <w:color w:val="FF0000"/>
        </w:rPr>
      </w:pPr>
      <w:r w:rsidRPr="00B65BA4">
        <w:rPr>
          <w:rFonts w:hint="eastAsia"/>
          <w:color w:val="FF0000"/>
        </w:rPr>
        <w:t>当触发减速效果的海鱼会出现冰霜</w:t>
      </w:r>
      <w:r>
        <w:rPr>
          <w:rFonts w:hint="eastAsia"/>
          <w:color w:val="FF0000"/>
        </w:rPr>
        <w:t>拖尾</w:t>
      </w:r>
      <w:r w:rsidRPr="00B65BA4">
        <w:rPr>
          <w:rFonts w:hint="eastAsia"/>
          <w:color w:val="FF0000"/>
        </w:rPr>
        <w:t>的效果</w:t>
      </w:r>
    </w:p>
    <w:p w14:paraId="47B7ACE9" w14:textId="40B3CBAA" w:rsidR="00B556EF" w:rsidRDefault="00B556EF" w:rsidP="00B556EF">
      <w:pPr>
        <w:pStyle w:val="ae"/>
        <w:ind w:left="1680" w:firstLineChars="0" w:firstLine="0"/>
        <w:rPr>
          <w:color w:val="FF0000"/>
        </w:rPr>
      </w:pPr>
      <w:r>
        <w:rPr>
          <w:rFonts w:hint="eastAsia"/>
        </w:rPr>
        <w:lastRenderedPageBreak/>
        <w:t>参考图样：</w:t>
      </w:r>
      <w:r>
        <w:rPr>
          <w:noProof/>
        </w:rPr>
        <w:drawing>
          <wp:inline distT="0" distB="0" distL="0" distR="0" wp14:anchorId="4FA40824" wp14:editId="1877FD08">
            <wp:extent cx="1884459" cy="1174727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3458" cy="11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6EF">
        <w:rPr>
          <w:noProof/>
        </w:rPr>
        <w:t xml:space="preserve"> </w:t>
      </w:r>
    </w:p>
    <w:p w14:paraId="0288FBDC" w14:textId="515DA92E" w:rsidR="00B65BA4" w:rsidRDefault="00B65BA4" w:rsidP="00B65BA4">
      <w:pPr>
        <w:pStyle w:val="ae"/>
        <w:numPr>
          <w:ilvl w:val="0"/>
          <w:numId w:val="32"/>
        </w:numPr>
        <w:ind w:firstLineChars="0"/>
        <w:rPr>
          <w:color w:val="FF0000"/>
        </w:rPr>
      </w:pPr>
      <w:r>
        <w:rPr>
          <w:rFonts w:hint="eastAsia"/>
        </w:rPr>
        <w:t>该</w:t>
      </w:r>
      <w:r>
        <w:t>属性会使击打到</w:t>
      </w:r>
      <w:r>
        <w:rPr>
          <w:rFonts w:hint="eastAsia"/>
        </w:rPr>
        <w:t>中目标鱼</w:t>
      </w:r>
      <w:r>
        <w:t>对应轨迹速度降低</w:t>
      </w:r>
      <w:r>
        <w:rPr>
          <w:rFonts w:hint="eastAsia"/>
          <w:color w:val="FF0000"/>
        </w:rPr>
        <w:t>20</w:t>
      </w:r>
      <w:r>
        <w:rPr>
          <w:color w:val="FF0000"/>
        </w:rPr>
        <w:t>%</w:t>
      </w:r>
      <w:r>
        <w:rPr>
          <w:rFonts w:hint="eastAsia"/>
          <w:color w:val="FF0000"/>
        </w:rPr>
        <w:t>，持续1秒。</w:t>
      </w:r>
    </w:p>
    <w:p w14:paraId="755A822D" w14:textId="10053C25" w:rsidR="00B65BA4" w:rsidRDefault="00B65BA4" w:rsidP="00B65BA4">
      <w:pPr>
        <w:pStyle w:val="ae"/>
        <w:numPr>
          <w:ilvl w:val="0"/>
          <w:numId w:val="32"/>
        </w:numPr>
        <w:ind w:firstLineChars="0"/>
      </w:pPr>
      <w:r w:rsidRPr="00B65BA4">
        <w:rPr>
          <w:rFonts w:hint="eastAsia"/>
          <w:color w:val="FF0000"/>
        </w:rPr>
        <w:t>根据</w:t>
      </w:r>
      <w:r w:rsidRPr="00B65BA4">
        <w:rPr>
          <w:color w:val="FF0000"/>
        </w:rPr>
        <w:t>不同</w:t>
      </w:r>
      <w:r w:rsidRPr="00B65BA4">
        <w:rPr>
          <w:rFonts w:hint="eastAsia"/>
          <w:color w:val="FF0000"/>
        </w:rPr>
        <w:t>技能</w:t>
      </w:r>
      <w:r w:rsidRPr="00B65BA4">
        <w:rPr>
          <w:color w:val="FF0000"/>
        </w:rPr>
        <w:t>等级，</w:t>
      </w:r>
      <w:r w:rsidRPr="00B65BA4">
        <w:rPr>
          <w:rFonts w:hint="eastAsia"/>
          <w:color w:val="FF0000"/>
        </w:rPr>
        <w:t>可</w:t>
      </w:r>
      <w:r w:rsidRPr="00B65BA4">
        <w:rPr>
          <w:color w:val="FF0000"/>
        </w:rPr>
        <w:t>配置的概率不同</w:t>
      </w:r>
      <w:r>
        <w:rPr>
          <w:rFonts w:hint="eastAsia"/>
          <w:color w:val="FF0000"/>
        </w:rPr>
        <w:t>（触发几率万分比）</w:t>
      </w:r>
    </w:p>
    <w:p w14:paraId="2C40DFE6" w14:textId="77777777" w:rsidR="00B65BA4" w:rsidRDefault="00B65BA4" w:rsidP="00B65BA4">
      <w:pPr>
        <w:ind w:firstLineChars="800" w:firstLine="1680"/>
      </w:pPr>
      <w:r>
        <w:rPr>
          <w:rFonts w:hint="eastAsia"/>
        </w:rPr>
        <w:t>举例</w:t>
      </w:r>
      <w:r>
        <w:t>：</w:t>
      </w:r>
      <w:r>
        <w:rPr>
          <w:rFonts w:hint="eastAsia"/>
        </w:rPr>
        <w:t>LV1-LV10</w:t>
      </w:r>
    </w:p>
    <w:p w14:paraId="4FDA5598" w14:textId="3DB64C89" w:rsidR="00B65BA4" w:rsidRDefault="00B65BA4" w:rsidP="00B65BA4">
      <w:r>
        <w:rPr>
          <w:rFonts w:hint="eastAsia"/>
        </w:rPr>
        <w:t xml:space="preserve">                </w:t>
      </w:r>
      <w:r>
        <w:t>500|1000|1500|2000|2500|3000|3500|4000|4500|5000|</w:t>
      </w:r>
    </w:p>
    <w:p w14:paraId="0008AE68" w14:textId="1FF3A0F7" w:rsidR="00B65BA4" w:rsidRDefault="00B65BA4" w:rsidP="00B65BA4">
      <w:pPr>
        <w:pStyle w:val="ae"/>
        <w:ind w:left="1680" w:firstLineChars="0" w:firstLine="0"/>
      </w:pPr>
      <w:r>
        <w:t>LV1</w:t>
      </w:r>
      <w:r>
        <w:rPr>
          <w:rFonts w:hint="eastAsia"/>
        </w:rPr>
        <w:t>到LV10触发</w:t>
      </w:r>
      <w:r>
        <w:t>几率依次从</w:t>
      </w:r>
      <w:r>
        <w:rPr>
          <w:rFonts w:hint="eastAsia"/>
        </w:rPr>
        <w:t>5</w:t>
      </w:r>
      <w:r>
        <w:t>%上升到</w:t>
      </w:r>
      <w:r>
        <w:rPr>
          <w:rFonts w:hint="eastAsia"/>
        </w:rPr>
        <w:t>50</w:t>
      </w:r>
      <w:r>
        <w:t>%</w:t>
      </w:r>
    </w:p>
    <w:p w14:paraId="6072DFE5" w14:textId="7845CE56" w:rsidR="00225979" w:rsidRPr="00225979" w:rsidRDefault="00225979" w:rsidP="00225979">
      <w:pPr>
        <w:pStyle w:val="ae"/>
        <w:numPr>
          <w:ilvl w:val="0"/>
          <w:numId w:val="36"/>
        </w:numPr>
        <w:ind w:firstLineChars="0"/>
        <w:rPr>
          <w:color w:val="FF0000"/>
        </w:rPr>
      </w:pPr>
      <w:r w:rsidRPr="00225979">
        <w:rPr>
          <w:rFonts w:hint="eastAsia"/>
          <w:color w:val="FF0000"/>
        </w:rPr>
        <w:t>该属性对于特定B</w:t>
      </w:r>
      <w:r w:rsidRPr="00225979">
        <w:rPr>
          <w:color w:val="FF0000"/>
        </w:rPr>
        <w:t>OSS</w:t>
      </w:r>
      <w:r w:rsidRPr="00225979">
        <w:rPr>
          <w:rFonts w:hint="eastAsia"/>
          <w:color w:val="FF0000"/>
        </w:rPr>
        <w:t>无效，比如：狂暴火龙。（可配置鱼I</w:t>
      </w:r>
      <w:r w:rsidRPr="00225979">
        <w:rPr>
          <w:color w:val="FF0000"/>
        </w:rPr>
        <w:t>D</w:t>
      </w:r>
      <w:r w:rsidRPr="00225979">
        <w:rPr>
          <w:rFonts w:hint="eastAsia"/>
          <w:color w:val="FF0000"/>
        </w:rPr>
        <w:t>）</w:t>
      </w:r>
    </w:p>
    <w:p w14:paraId="7E3970D0" w14:textId="77777777" w:rsidR="00B556EF" w:rsidRDefault="00B556EF" w:rsidP="00B65BA4">
      <w:pPr>
        <w:pStyle w:val="ae"/>
        <w:ind w:left="1680" w:firstLineChars="0" w:firstLine="0"/>
      </w:pPr>
    </w:p>
    <w:p w14:paraId="00DD81AB" w14:textId="1B160351" w:rsidR="00B556EF" w:rsidRDefault="00B556EF" w:rsidP="00B556EF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水属性技能</w:t>
      </w:r>
    </w:p>
    <w:p w14:paraId="4CC421C3" w14:textId="1D1A86E5" w:rsidR="00B556EF" w:rsidRDefault="00B556EF" w:rsidP="00B556EF">
      <w:pPr>
        <w:pStyle w:val="ae"/>
        <w:numPr>
          <w:ilvl w:val="0"/>
          <w:numId w:val="32"/>
        </w:numPr>
        <w:ind w:firstLineChars="0"/>
      </w:pPr>
      <w:r>
        <w:rPr>
          <w:rFonts w:hint="eastAsia"/>
        </w:rPr>
        <w:t>水属性为击杀海鱼后额外增加能量道具掉落几率</w:t>
      </w:r>
    </w:p>
    <w:p w14:paraId="1DB5C4F4" w14:textId="1F0F3B1E" w:rsidR="00B556EF" w:rsidRDefault="00B556EF" w:rsidP="00B556EF">
      <w:pPr>
        <w:pStyle w:val="ae"/>
        <w:numPr>
          <w:ilvl w:val="0"/>
          <w:numId w:val="32"/>
        </w:numPr>
        <w:ind w:firstLineChars="0"/>
      </w:pPr>
      <w:r w:rsidRPr="00B556EF">
        <w:rPr>
          <w:rFonts w:hint="eastAsia"/>
          <w:color w:val="FF0000"/>
        </w:rPr>
        <w:t>在原有的掉落能量道具基础上额外增加掉落几率</w:t>
      </w:r>
    </w:p>
    <w:p w14:paraId="3B5C40D2" w14:textId="77777777" w:rsidR="00B556EF" w:rsidRDefault="00B556EF" w:rsidP="00B556EF">
      <w:pPr>
        <w:pStyle w:val="ae"/>
        <w:numPr>
          <w:ilvl w:val="0"/>
          <w:numId w:val="32"/>
        </w:numPr>
        <w:ind w:firstLineChars="0"/>
      </w:pPr>
      <w:r w:rsidRPr="00B65BA4">
        <w:rPr>
          <w:rFonts w:hint="eastAsia"/>
          <w:color w:val="FF0000"/>
        </w:rPr>
        <w:t>根据</w:t>
      </w:r>
      <w:r w:rsidRPr="00B65BA4">
        <w:rPr>
          <w:color w:val="FF0000"/>
        </w:rPr>
        <w:t>不同</w:t>
      </w:r>
      <w:r w:rsidRPr="00B65BA4">
        <w:rPr>
          <w:rFonts w:hint="eastAsia"/>
          <w:color w:val="FF0000"/>
        </w:rPr>
        <w:t>技能</w:t>
      </w:r>
      <w:r w:rsidRPr="00B65BA4">
        <w:rPr>
          <w:color w:val="FF0000"/>
        </w:rPr>
        <w:t>等级，</w:t>
      </w:r>
      <w:r w:rsidRPr="00B65BA4">
        <w:rPr>
          <w:rFonts w:hint="eastAsia"/>
          <w:color w:val="FF0000"/>
        </w:rPr>
        <w:t>可</w:t>
      </w:r>
      <w:r w:rsidRPr="00B65BA4">
        <w:rPr>
          <w:color w:val="FF0000"/>
        </w:rPr>
        <w:t>配置的概率不同</w:t>
      </w:r>
      <w:r>
        <w:rPr>
          <w:rFonts w:hint="eastAsia"/>
          <w:color w:val="FF0000"/>
        </w:rPr>
        <w:t>（触发几率万分比）</w:t>
      </w:r>
    </w:p>
    <w:p w14:paraId="5D2F7E32" w14:textId="77777777" w:rsidR="00B556EF" w:rsidRDefault="00B556EF" w:rsidP="00B556EF">
      <w:pPr>
        <w:ind w:firstLineChars="800" w:firstLine="1680"/>
      </w:pPr>
      <w:r>
        <w:rPr>
          <w:rFonts w:hint="eastAsia"/>
        </w:rPr>
        <w:t>举例</w:t>
      </w:r>
      <w:r>
        <w:t>：</w:t>
      </w:r>
      <w:r>
        <w:rPr>
          <w:rFonts w:hint="eastAsia"/>
        </w:rPr>
        <w:t>LV1-LV10</w:t>
      </w:r>
    </w:p>
    <w:p w14:paraId="02093011" w14:textId="77777777" w:rsidR="00B556EF" w:rsidRDefault="00B556EF" w:rsidP="00B556EF">
      <w:r>
        <w:rPr>
          <w:rFonts w:hint="eastAsia"/>
        </w:rPr>
        <w:t xml:space="preserve">                </w:t>
      </w:r>
      <w:r>
        <w:t>500|1000|1500|2000|2500|3000|3500|4000|4500|5000|</w:t>
      </w:r>
    </w:p>
    <w:p w14:paraId="35859EDE" w14:textId="77777777" w:rsidR="00B556EF" w:rsidRPr="00B65BA4" w:rsidRDefault="00B556EF" w:rsidP="00B556EF">
      <w:pPr>
        <w:pStyle w:val="ae"/>
        <w:ind w:left="1680" w:firstLineChars="0" w:firstLine="0"/>
        <w:rPr>
          <w:color w:val="FF0000"/>
        </w:rPr>
      </w:pPr>
      <w:r>
        <w:t>LV1</w:t>
      </w:r>
      <w:r>
        <w:rPr>
          <w:rFonts w:hint="eastAsia"/>
        </w:rPr>
        <w:t>到LV10触发</w:t>
      </w:r>
      <w:r>
        <w:t>几率依次从</w:t>
      </w:r>
      <w:r>
        <w:rPr>
          <w:rFonts w:hint="eastAsia"/>
        </w:rPr>
        <w:t>5</w:t>
      </w:r>
      <w:r>
        <w:t>%上升到</w:t>
      </w:r>
      <w:r>
        <w:rPr>
          <w:rFonts w:hint="eastAsia"/>
        </w:rPr>
        <w:t>50</w:t>
      </w:r>
      <w:r>
        <w:t>%</w:t>
      </w:r>
    </w:p>
    <w:p w14:paraId="417000DA" w14:textId="22C970BD" w:rsidR="00B556EF" w:rsidRDefault="00B556EF" w:rsidP="00B65BA4">
      <w:pPr>
        <w:pStyle w:val="ae"/>
        <w:ind w:left="1680" w:firstLineChars="0" w:firstLine="0"/>
        <w:rPr>
          <w:color w:val="FF0000"/>
        </w:rPr>
      </w:pPr>
    </w:p>
    <w:p w14:paraId="2A11D33B" w14:textId="59C8C79A" w:rsidR="00B556EF" w:rsidRDefault="00B556EF" w:rsidP="00B556EF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火属性技能</w:t>
      </w:r>
    </w:p>
    <w:p w14:paraId="08E14266" w14:textId="681E05EB" w:rsidR="00B556EF" w:rsidRDefault="00B556EF" w:rsidP="00B556EF">
      <w:pPr>
        <w:pStyle w:val="ae"/>
        <w:numPr>
          <w:ilvl w:val="0"/>
          <w:numId w:val="32"/>
        </w:numPr>
        <w:ind w:firstLineChars="0"/>
      </w:pPr>
      <w:r>
        <w:rPr>
          <w:rFonts w:hint="eastAsia"/>
          <w:color w:val="FF0000"/>
        </w:rPr>
        <w:t>使用火技能</w:t>
      </w:r>
      <w:r>
        <w:rPr>
          <w:rFonts w:hint="eastAsia"/>
        </w:rPr>
        <w:t>，立即提升</w:t>
      </w:r>
      <w:r>
        <w:rPr>
          <w:rFonts w:hint="eastAsia"/>
          <w:color w:val="FF0000"/>
        </w:rPr>
        <w:t>双倍击杀概率</w:t>
      </w:r>
      <w:r>
        <w:t>，持续</w:t>
      </w:r>
      <w:r w:rsidRPr="00C85C2D">
        <w:rPr>
          <w:rFonts w:hint="eastAsia"/>
          <w:color w:val="FF0000"/>
        </w:rPr>
        <w:t>X</w:t>
      </w:r>
      <w:r>
        <w:rPr>
          <w:color w:val="FF0000"/>
        </w:rPr>
        <w:t>秒</w:t>
      </w:r>
      <w:r>
        <w:t>（子弹消耗</w:t>
      </w:r>
      <w:r>
        <w:rPr>
          <w:rFonts w:hint="eastAsia"/>
        </w:rPr>
        <w:t>双倍</w:t>
      </w:r>
      <w:r>
        <w:t>金币</w:t>
      </w:r>
      <w:r>
        <w:rPr>
          <w:rFonts w:hint="eastAsia"/>
        </w:rPr>
        <w:t>）</w:t>
      </w:r>
    </w:p>
    <w:p w14:paraId="62D5EBB9" w14:textId="4B9ADA78" w:rsidR="001838BA" w:rsidRDefault="001838BA" w:rsidP="00B556EF">
      <w:pPr>
        <w:pStyle w:val="ae"/>
        <w:numPr>
          <w:ilvl w:val="0"/>
          <w:numId w:val="32"/>
        </w:numPr>
        <w:ind w:firstLineChars="0"/>
      </w:pPr>
      <w:r>
        <w:rPr>
          <w:rFonts w:hint="eastAsia"/>
          <w:color w:val="FF0000"/>
        </w:rPr>
        <w:t>点击使用该技能后根据技能等级给予持续时间，等级不同持续时间不同，持续时间结束后，冷却C</w:t>
      </w:r>
      <w:r>
        <w:rPr>
          <w:color w:val="FF0000"/>
        </w:rPr>
        <w:t>D</w:t>
      </w:r>
      <w:r>
        <w:rPr>
          <w:rFonts w:hint="eastAsia"/>
          <w:color w:val="FF0000"/>
        </w:rPr>
        <w:t>为2</w:t>
      </w:r>
      <w:r>
        <w:rPr>
          <w:color w:val="FF0000"/>
        </w:rPr>
        <w:t>0</w:t>
      </w:r>
      <w:r>
        <w:rPr>
          <w:rFonts w:hint="eastAsia"/>
          <w:color w:val="FF0000"/>
        </w:rPr>
        <w:t>秒（该冷却时间设置为可配置）</w:t>
      </w:r>
    </w:p>
    <w:p w14:paraId="44BCECDD" w14:textId="11ECC072" w:rsidR="00B556EF" w:rsidRPr="00225979" w:rsidRDefault="00225979" w:rsidP="00B556EF">
      <w:pPr>
        <w:pStyle w:val="ae"/>
        <w:numPr>
          <w:ilvl w:val="0"/>
          <w:numId w:val="32"/>
        </w:numPr>
        <w:ind w:firstLineChars="0"/>
        <w:rPr>
          <w:color w:val="FF0000"/>
        </w:rPr>
      </w:pPr>
      <w:r w:rsidRPr="00225979">
        <w:rPr>
          <w:rFonts w:hint="eastAsia"/>
          <w:color w:val="FF0000"/>
        </w:rPr>
        <w:t>渔场内点击火属性技能后，整个炮台红色发光，突显属性</w:t>
      </w:r>
      <w:r>
        <w:rPr>
          <w:rFonts w:hint="eastAsia"/>
          <w:color w:val="FF0000"/>
        </w:rPr>
        <w:t>持续中即可</w:t>
      </w:r>
    </w:p>
    <w:p w14:paraId="1ED7C1C3" w14:textId="10D9FE37" w:rsidR="00B556EF" w:rsidRDefault="00B556EF" w:rsidP="00B556EF">
      <w:pPr>
        <w:pStyle w:val="ae"/>
        <w:numPr>
          <w:ilvl w:val="0"/>
          <w:numId w:val="32"/>
        </w:numPr>
        <w:ind w:firstLineChars="0"/>
      </w:pPr>
      <w:r w:rsidRPr="00B65BA4">
        <w:rPr>
          <w:rFonts w:hint="eastAsia"/>
          <w:color w:val="FF0000"/>
        </w:rPr>
        <w:t>根据</w:t>
      </w:r>
      <w:r w:rsidRPr="00B65BA4">
        <w:rPr>
          <w:color w:val="FF0000"/>
        </w:rPr>
        <w:t>不同</w:t>
      </w:r>
      <w:r w:rsidRPr="00B65BA4">
        <w:rPr>
          <w:rFonts w:hint="eastAsia"/>
          <w:color w:val="FF0000"/>
        </w:rPr>
        <w:t>技能</w:t>
      </w:r>
      <w:r w:rsidRPr="00B65BA4">
        <w:rPr>
          <w:color w:val="FF0000"/>
        </w:rPr>
        <w:t>等级，</w:t>
      </w:r>
      <w:r w:rsidRPr="00B65BA4">
        <w:rPr>
          <w:rFonts w:hint="eastAsia"/>
          <w:color w:val="FF0000"/>
        </w:rPr>
        <w:t>可</w:t>
      </w:r>
      <w:r w:rsidRPr="00B65BA4">
        <w:rPr>
          <w:color w:val="FF0000"/>
        </w:rPr>
        <w:t>配置的</w:t>
      </w:r>
      <w:r w:rsidR="00225979">
        <w:rPr>
          <w:rFonts w:hint="eastAsia"/>
          <w:color w:val="FF0000"/>
        </w:rPr>
        <w:t>持续时间</w:t>
      </w:r>
      <w:r w:rsidRPr="00B65BA4">
        <w:rPr>
          <w:color w:val="FF0000"/>
        </w:rPr>
        <w:t>不同</w:t>
      </w:r>
      <w:r>
        <w:rPr>
          <w:rFonts w:hint="eastAsia"/>
          <w:color w:val="FF0000"/>
        </w:rPr>
        <w:t>（</w:t>
      </w:r>
      <w:r w:rsidR="00225979">
        <w:rPr>
          <w:rFonts w:hint="eastAsia"/>
          <w:color w:val="FF0000"/>
        </w:rPr>
        <w:t>单位：毫秒</w:t>
      </w:r>
      <w:r>
        <w:rPr>
          <w:rFonts w:hint="eastAsia"/>
          <w:color w:val="FF0000"/>
        </w:rPr>
        <w:t>）</w:t>
      </w:r>
    </w:p>
    <w:p w14:paraId="563129C2" w14:textId="77777777" w:rsidR="00B556EF" w:rsidRDefault="00B556EF" w:rsidP="00B556EF">
      <w:pPr>
        <w:ind w:firstLineChars="800" w:firstLine="1680"/>
      </w:pPr>
      <w:r>
        <w:rPr>
          <w:rFonts w:hint="eastAsia"/>
        </w:rPr>
        <w:t>举例</w:t>
      </w:r>
      <w:r>
        <w:t>：</w:t>
      </w:r>
      <w:r>
        <w:rPr>
          <w:rFonts w:hint="eastAsia"/>
        </w:rPr>
        <w:t>LV1-LV10</w:t>
      </w:r>
    </w:p>
    <w:p w14:paraId="371BE21A" w14:textId="77777777" w:rsidR="00B556EF" w:rsidRDefault="00B556EF" w:rsidP="00B556EF">
      <w:r>
        <w:rPr>
          <w:rFonts w:hint="eastAsia"/>
        </w:rPr>
        <w:t xml:space="preserve">                </w:t>
      </w:r>
      <w:r>
        <w:t>500|1000|1500|2000|2500|3000|3500|4000|4500|5000|</w:t>
      </w:r>
    </w:p>
    <w:p w14:paraId="43BDC521" w14:textId="1CCE6E41" w:rsidR="00B556EF" w:rsidRPr="00B65BA4" w:rsidRDefault="00B556EF" w:rsidP="00B556EF">
      <w:pPr>
        <w:pStyle w:val="ae"/>
        <w:ind w:left="1680" w:firstLineChars="0" w:firstLine="0"/>
        <w:rPr>
          <w:color w:val="FF0000"/>
        </w:rPr>
      </w:pPr>
      <w:r>
        <w:t>LV1</w:t>
      </w:r>
      <w:r>
        <w:rPr>
          <w:rFonts w:hint="eastAsia"/>
        </w:rPr>
        <w:t>到LV10</w:t>
      </w:r>
      <w:r w:rsidR="00225979">
        <w:rPr>
          <w:rFonts w:hint="eastAsia"/>
        </w:rPr>
        <w:t>持续时间</w:t>
      </w:r>
      <w:r>
        <w:t>依次从</w:t>
      </w:r>
      <w:r>
        <w:rPr>
          <w:rFonts w:hint="eastAsia"/>
        </w:rPr>
        <w:t>5</w:t>
      </w:r>
      <w:r w:rsidR="00225979">
        <w:t>000</w:t>
      </w:r>
      <w:r w:rsidR="00225979">
        <w:rPr>
          <w:rFonts w:hint="eastAsia"/>
        </w:rPr>
        <w:t>毫秒</w:t>
      </w:r>
      <w:r>
        <w:t>上升到</w:t>
      </w:r>
      <w:r>
        <w:rPr>
          <w:rFonts w:hint="eastAsia"/>
        </w:rPr>
        <w:t>50</w:t>
      </w:r>
      <w:r w:rsidR="00225979">
        <w:t>000</w:t>
      </w:r>
      <w:r w:rsidR="00225979">
        <w:rPr>
          <w:rFonts w:hint="eastAsia"/>
        </w:rPr>
        <w:t>毫秒</w:t>
      </w:r>
    </w:p>
    <w:p w14:paraId="24F6C5DF" w14:textId="7944D449" w:rsidR="00B556EF" w:rsidRDefault="00225979" w:rsidP="00225979">
      <w:pPr>
        <w:pStyle w:val="ae"/>
        <w:numPr>
          <w:ilvl w:val="0"/>
          <w:numId w:val="37"/>
        </w:numPr>
        <w:ind w:firstLineChars="0"/>
        <w:rPr>
          <w:color w:val="FF0000"/>
        </w:rPr>
      </w:pPr>
      <w:r w:rsidRPr="00225979">
        <w:rPr>
          <w:rFonts w:hint="eastAsia"/>
          <w:color w:val="FF0000"/>
        </w:rPr>
        <w:t>该属性对于特定B</w:t>
      </w:r>
      <w:r w:rsidRPr="00225979">
        <w:rPr>
          <w:color w:val="FF0000"/>
        </w:rPr>
        <w:t>OSS</w:t>
      </w:r>
      <w:r w:rsidRPr="00225979">
        <w:rPr>
          <w:rFonts w:hint="eastAsia"/>
          <w:color w:val="FF0000"/>
        </w:rPr>
        <w:t>无效，比如：狂暴火龙。（可配置鱼I</w:t>
      </w:r>
      <w:r w:rsidRPr="00225979">
        <w:rPr>
          <w:color w:val="FF0000"/>
        </w:rPr>
        <w:t>D</w:t>
      </w:r>
      <w:r w:rsidRPr="00225979">
        <w:rPr>
          <w:rFonts w:hint="eastAsia"/>
          <w:color w:val="FF0000"/>
        </w:rPr>
        <w:t>）</w:t>
      </w:r>
    </w:p>
    <w:p w14:paraId="6090F7DE" w14:textId="6CB37AA2" w:rsidR="00225979" w:rsidRPr="001838BA" w:rsidRDefault="001838BA" w:rsidP="001838BA">
      <w:pPr>
        <w:pStyle w:val="ae"/>
        <w:numPr>
          <w:ilvl w:val="0"/>
          <w:numId w:val="3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遇到无法使用技能的B</w:t>
      </w:r>
      <w:r>
        <w:rPr>
          <w:color w:val="FF0000"/>
        </w:rPr>
        <w:t>OSS</w:t>
      </w:r>
      <w:r>
        <w:rPr>
          <w:rFonts w:hint="eastAsia"/>
          <w:color w:val="FF0000"/>
        </w:rPr>
        <w:t>，T</w:t>
      </w:r>
      <w:r>
        <w:rPr>
          <w:color w:val="FF0000"/>
        </w:rPr>
        <w:t>IPS</w:t>
      </w:r>
      <w:r>
        <w:rPr>
          <w:rFonts w:hint="eastAsia"/>
          <w:color w:val="FF0000"/>
        </w:rPr>
        <w:t>提示：</w:t>
      </w:r>
      <w:r w:rsidR="0095480E">
        <w:rPr>
          <w:rFonts w:hint="eastAsia"/>
          <w:color w:val="FF0000"/>
        </w:rPr>
        <w:t>X</w:t>
      </w:r>
      <w:r w:rsidR="0095480E">
        <w:rPr>
          <w:color w:val="FF0000"/>
        </w:rPr>
        <w:t>XX</w:t>
      </w:r>
      <w:r>
        <w:rPr>
          <w:rFonts w:hint="eastAsia"/>
          <w:color w:val="FF0000"/>
        </w:rPr>
        <w:t>B</w:t>
      </w:r>
      <w:r>
        <w:rPr>
          <w:color w:val="FF0000"/>
        </w:rPr>
        <w:t>OSS</w:t>
      </w:r>
      <w:r w:rsidR="0018012B">
        <w:rPr>
          <w:rFonts w:hint="eastAsia"/>
          <w:color w:val="FF0000"/>
        </w:rPr>
        <w:t>出现期间，</w:t>
      </w:r>
      <w:r>
        <w:rPr>
          <w:rFonts w:hint="eastAsia"/>
          <w:color w:val="FF0000"/>
        </w:rPr>
        <w:t>无法使用该技能</w:t>
      </w:r>
      <w:r w:rsidR="0095480E">
        <w:rPr>
          <w:rFonts w:hint="eastAsia"/>
          <w:color w:val="FF0000"/>
        </w:rPr>
        <w:t>（X</w:t>
      </w:r>
      <w:r w:rsidR="0095480E">
        <w:rPr>
          <w:color w:val="FF0000"/>
        </w:rPr>
        <w:t>XX</w:t>
      </w:r>
      <w:r w:rsidR="0095480E">
        <w:rPr>
          <w:rFonts w:hint="eastAsia"/>
          <w:color w:val="FF0000"/>
        </w:rPr>
        <w:t>为：鱼I</w:t>
      </w:r>
      <w:r w:rsidR="0095480E">
        <w:rPr>
          <w:color w:val="FF0000"/>
        </w:rPr>
        <w:t>D</w:t>
      </w:r>
      <w:r w:rsidR="0095480E">
        <w:rPr>
          <w:rFonts w:hint="eastAsia"/>
          <w:color w:val="FF0000"/>
        </w:rPr>
        <w:t>的B</w:t>
      </w:r>
      <w:r w:rsidR="0095480E">
        <w:rPr>
          <w:color w:val="FF0000"/>
        </w:rPr>
        <w:t>OSS</w:t>
      </w:r>
      <w:r w:rsidR="0095480E">
        <w:rPr>
          <w:rFonts w:hint="eastAsia"/>
          <w:color w:val="FF0000"/>
        </w:rPr>
        <w:t>名称）</w:t>
      </w:r>
    </w:p>
    <w:p w14:paraId="1F82C48C" w14:textId="76E88667" w:rsidR="00225979" w:rsidRDefault="00225979" w:rsidP="00225979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风属性技能</w:t>
      </w:r>
    </w:p>
    <w:p w14:paraId="76BAF31E" w14:textId="6DFC8F11" w:rsidR="00225979" w:rsidRDefault="00225979" w:rsidP="00225979">
      <w:pPr>
        <w:pStyle w:val="ae"/>
        <w:numPr>
          <w:ilvl w:val="0"/>
          <w:numId w:val="32"/>
        </w:numPr>
        <w:ind w:firstLineChars="0"/>
      </w:pPr>
      <w:r>
        <w:rPr>
          <w:rFonts w:hint="eastAsia"/>
          <w:color w:val="FF0000"/>
        </w:rPr>
        <w:t>使用风技能，</w:t>
      </w:r>
      <w:r w:rsidRPr="00C85C2D">
        <w:rPr>
          <w:rFonts w:hint="eastAsia"/>
        </w:rPr>
        <w:t>立即提升</w:t>
      </w:r>
      <w:r w:rsidRPr="00C85C2D">
        <w:rPr>
          <w:rFonts w:hint="eastAsia"/>
          <w:color w:val="FF0000"/>
        </w:rPr>
        <w:t>3</w:t>
      </w:r>
      <w:r w:rsidRPr="00C85C2D">
        <w:rPr>
          <w:color w:val="FF0000"/>
        </w:rPr>
        <w:t>0%</w:t>
      </w:r>
      <w:r w:rsidRPr="00C85C2D">
        <w:rPr>
          <w:rFonts w:hint="eastAsia"/>
          <w:color w:val="FF0000"/>
        </w:rPr>
        <w:t>发射速度</w:t>
      </w:r>
      <w:r>
        <w:t>，持续</w:t>
      </w:r>
      <w:r>
        <w:rPr>
          <w:color w:val="FF0000"/>
        </w:rPr>
        <w:t>X秒</w:t>
      </w:r>
      <w:r>
        <w:rPr>
          <w:rFonts w:hint="eastAsia"/>
        </w:rPr>
        <w:t>（</w:t>
      </w:r>
      <w:r>
        <w:rPr>
          <w:rFonts w:hint="eastAsia"/>
          <w:color w:val="FF0000"/>
        </w:rPr>
        <w:t>X根据技能等级更改相对应的数值</w:t>
      </w:r>
      <w:r>
        <w:rPr>
          <w:rFonts w:hint="eastAsia"/>
        </w:rPr>
        <w:t>）</w:t>
      </w:r>
    </w:p>
    <w:p w14:paraId="0D09744B" w14:textId="2AE51EAE" w:rsidR="001838BA" w:rsidRDefault="001838BA" w:rsidP="00225979">
      <w:pPr>
        <w:pStyle w:val="ae"/>
        <w:numPr>
          <w:ilvl w:val="0"/>
          <w:numId w:val="32"/>
        </w:numPr>
        <w:ind w:firstLineChars="0"/>
      </w:pPr>
      <w:r w:rsidRPr="001838BA">
        <w:rPr>
          <w:rFonts w:hint="eastAsia"/>
          <w:color w:val="FF0000"/>
        </w:rPr>
        <w:t>点击使用该技能后根据技能等级给予持续时间，等级不同持续时间不同，持续时间结束后，冷却C</w:t>
      </w:r>
      <w:r w:rsidRPr="001838BA">
        <w:rPr>
          <w:color w:val="FF0000"/>
        </w:rPr>
        <w:t>D</w:t>
      </w:r>
      <w:r w:rsidRPr="001838BA">
        <w:rPr>
          <w:rFonts w:hint="eastAsia"/>
          <w:color w:val="FF0000"/>
        </w:rPr>
        <w:t>为2</w:t>
      </w:r>
      <w:r w:rsidRPr="001838BA">
        <w:rPr>
          <w:color w:val="FF0000"/>
        </w:rPr>
        <w:t>0</w:t>
      </w:r>
      <w:r w:rsidRPr="001838BA">
        <w:rPr>
          <w:rFonts w:hint="eastAsia"/>
          <w:color w:val="FF0000"/>
        </w:rPr>
        <w:t>秒（该冷却时间设置为可配置）</w:t>
      </w:r>
    </w:p>
    <w:p w14:paraId="7D0DB1F1" w14:textId="189E749F" w:rsidR="00225979" w:rsidRPr="00225979" w:rsidRDefault="00225979" w:rsidP="00225979">
      <w:pPr>
        <w:pStyle w:val="ae"/>
        <w:numPr>
          <w:ilvl w:val="0"/>
          <w:numId w:val="32"/>
        </w:numPr>
        <w:ind w:firstLineChars="0"/>
        <w:rPr>
          <w:color w:val="FF0000"/>
        </w:rPr>
      </w:pPr>
      <w:r w:rsidRPr="00225979">
        <w:rPr>
          <w:rFonts w:hint="eastAsia"/>
          <w:color w:val="FF0000"/>
        </w:rPr>
        <w:t>渔场内点击</w:t>
      </w:r>
      <w:r>
        <w:rPr>
          <w:rFonts w:hint="eastAsia"/>
          <w:color w:val="FF0000"/>
        </w:rPr>
        <w:t>封</w:t>
      </w:r>
      <w:r w:rsidRPr="00225979">
        <w:rPr>
          <w:rFonts w:hint="eastAsia"/>
          <w:color w:val="FF0000"/>
        </w:rPr>
        <w:t>属性技能后，整个炮台</w:t>
      </w:r>
      <w:r>
        <w:rPr>
          <w:rFonts w:hint="eastAsia"/>
          <w:color w:val="FF0000"/>
        </w:rPr>
        <w:t>白色</w:t>
      </w:r>
      <w:r w:rsidRPr="00225979">
        <w:rPr>
          <w:rFonts w:hint="eastAsia"/>
          <w:color w:val="FF0000"/>
        </w:rPr>
        <w:t>发光，突显属性</w:t>
      </w:r>
      <w:r>
        <w:rPr>
          <w:rFonts w:hint="eastAsia"/>
          <w:color w:val="FF0000"/>
        </w:rPr>
        <w:t>持续中即可</w:t>
      </w:r>
    </w:p>
    <w:p w14:paraId="1170680F" w14:textId="77777777" w:rsidR="00225979" w:rsidRDefault="00225979" w:rsidP="00225979">
      <w:pPr>
        <w:pStyle w:val="ae"/>
        <w:numPr>
          <w:ilvl w:val="0"/>
          <w:numId w:val="32"/>
        </w:numPr>
        <w:ind w:firstLineChars="0"/>
      </w:pPr>
      <w:r w:rsidRPr="00B65BA4">
        <w:rPr>
          <w:rFonts w:hint="eastAsia"/>
          <w:color w:val="FF0000"/>
        </w:rPr>
        <w:lastRenderedPageBreak/>
        <w:t>根据</w:t>
      </w:r>
      <w:r w:rsidRPr="00B65BA4">
        <w:rPr>
          <w:color w:val="FF0000"/>
        </w:rPr>
        <w:t>不同</w:t>
      </w:r>
      <w:r w:rsidRPr="00B65BA4">
        <w:rPr>
          <w:rFonts w:hint="eastAsia"/>
          <w:color w:val="FF0000"/>
        </w:rPr>
        <w:t>技能</w:t>
      </w:r>
      <w:r w:rsidRPr="00B65BA4">
        <w:rPr>
          <w:color w:val="FF0000"/>
        </w:rPr>
        <w:t>等级，</w:t>
      </w:r>
      <w:r w:rsidRPr="00B65BA4">
        <w:rPr>
          <w:rFonts w:hint="eastAsia"/>
          <w:color w:val="FF0000"/>
        </w:rPr>
        <w:t>可</w:t>
      </w:r>
      <w:r w:rsidRPr="00B65BA4">
        <w:rPr>
          <w:color w:val="FF0000"/>
        </w:rPr>
        <w:t>配置的</w:t>
      </w:r>
      <w:r>
        <w:rPr>
          <w:rFonts w:hint="eastAsia"/>
          <w:color w:val="FF0000"/>
        </w:rPr>
        <w:t>持续时间</w:t>
      </w:r>
      <w:r w:rsidRPr="00B65BA4">
        <w:rPr>
          <w:color w:val="FF0000"/>
        </w:rPr>
        <w:t>不同</w:t>
      </w:r>
      <w:r>
        <w:rPr>
          <w:rFonts w:hint="eastAsia"/>
          <w:color w:val="FF0000"/>
        </w:rPr>
        <w:t>（单位：毫秒）</w:t>
      </w:r>
    </w:p>
    <w:p w14:paraId="2054C485" w14:textId="77777777" w:rsidR="00225979" w:rsidRDefault="00225979" w:rsidP="00225979">
      <w:pPr>
        <w:ind w:firstLineChars="800" w:firstLine="1680"/>
      </w:pPr>
      <w:r>
        <w:rPr>
          <w:rFonts w:hint="eastAsia"/>
        </w:rPr>
        <w:t>举例</w:t>
      </w:r>
      <w:r>
        <w:t>：</w:t>
      </w:r>
      <w:r>
        <w:rPr>
          <w:rFonts w:hint="eastAsia"/>
        </w:rPr>
        <w:t>LV1-LV10</w:t>
      </w:r>
    </w:p>
    <w:p w14:paraId="6F03D737" w14:textId="77777777" w:rsidR="00225979" w:rsidRDefault="00225979" w:rsidP="00225979">
      <w:r>
        <w:rPr>
          <w:rFonts w:hint="eastAsia"/>
        </w:rPr>
        <w:t xml:space="preserve">                </w:t>
      </w:r>
      <w:r>
        <w:t>500|1000|1500|2000|2500|3000|3500|4000|4500|5000|</w:t>
      </w:r>
    </w:p>
    <w:p w14:paraId="01643BF7" w14:textId="77777777" w:rsidR="00225979" w:rsidRPr="00B65BA4" w:rsidRDefault="00225979" w:rsidP="00225979">
      <w:pPr>
        <w:pStyle w:val="ae"/>
        <w:ind w:left="1680" w:firstLineChars="0" w:firstLine="0"/>
        <w:rPr>
          <w:color w:val="FF0000"/>
        </w:rPr>
      </w:pPr>
      <w:r>
        <w:t>LV1</w:t>
      </w:r>
      <w:r>
        <w:rPr>
          <w:rFonts w:hint="eastAsia"/>
        </w:rPr>
        <w:t>到LV10持续时间</w:t>
      </w:r>
      <w:r>
        <w:t>依次从</w:t>
      </w:r>
      <w:r>
        <w:rPr>
          <w:rFonts w:hint="eastAsia"/>
        </w:rPr>
        <w:t>5</w:t>
      </w:r>
      <w:r>
        <w:t>000</w:t>
      </w:r>
      <w:r>
        <w:rPr>
          <w:rFonts w:hint="eastAsia"/>
        </w:rPr>
        <w:t>毫秒</w:t>
      </w:r>
      <w:r>
        <w:t>上升到</w:t>
      </w:r>
      <w:r>
        <w:rPr>
          <w:rFonts w:hint="eastAsia"/>
        </w:rPr>
        <w:t>50</w:t>
      </w:r>
      <w:r>
        <w:t>000</w:t>
      </w:r>
      <w:r>
        <w:rPr>
          <w:rFonts w:hint="eastAsia"/>
        </w:rPr>
        <w:t>毫秒</w:t>
      </w:r>
    </w:p>
    <w:p w14:paraId="7D5D2441" w14:textId="59163C4B" w:rsidR="00225979" w:rsidRDefault="0018012B" w:rsidP="00225979">
      <w:pPr>
        <w:pStyle w:val="ae"/>
        <w:numPr>
          <w:ilvl w:val="0"/>
          <w:numId w:val="3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技能在</w:t>
      </w:r>
      <w:r w:rsidR="00225979" w:rsidRPr="00225979">
        <w:rPr>
          <w:rFonts w:hint="eastAsia"/>
          <w:color w:val="FF0000"/>
        </w:rPr>
        <w:t>特定B</w:t>
      </w:r>
      <w:r w:rsidR="00225979" w:rsidRPr="00225979">
        <w:rPr>
          <w:color w:val="FF0000"/>
        </w:rPr>
        <w:t>OSS</w:t>
      </w:r>
      <w:r>
        <w:rPr>
          <w:rFonts w:hint="eastAsia"/>
          <w:color w:val="FF0000"/>
        </w:rPr>
        <w:t>鱼在场上，判定无法使用</w:t>
      </w:r>
      <w:r w:rsidR="00225979" w:rsidRPr="00225979">
        <w:rPr>
          <w:rFonts w:hint="eastAsia"/>
          <w:color w:val="FF0000"/>
        </w:rPr>
        <w:t>，比如：狂暴火龙。（可配置鱼I</w:t>
      </w:r>
      <w:r w:rsidR="00225979" w:rsidRPr="00225979">
        <w:rPr>
          <w:color w:val="FF0000"/>
        </w:rPr>
        <w:t>D</w:t>
      </w:r>
      <w:r w:rsidR="00225979" w:rsidRPr="00225979">
        <w:rPr>
          <w:rFonts w:hint="eastAsia"/>
          <w:color w:val="FF0000"/>
        </w:rPr>
        <w:t>）</w:t>
      </w:r>
    </w:p>
    <w:p w14:paraId="0EB50F7E" w14:textId="5D5D5FA5" w:rsidR="001838BA" w:rsidRPr="001838BA" w:rsidRDefault="001838BA" w:rsidP="001838BA">
      <w:pPr>
        <w:pStyle w:val="ae"/>
        <w:numPr>
          <w:ilvl w:val="0"/>
          <w:numId w:val="34"/>
        </w:numPr>
        <w:ind w:left="1680" w:firstLineChars="0" w:firstLine="0"/>
        <w:rPr>
          <w:color w:val="FF0000"/>
        </w:rPr>
      </w:pPr>
      <w:r w:rsidRPr="001838BA">
        <w:rPr>
          <w:rFonts w:hint="eastAsia"/>
          <w:color w:val="FF0000"/>
        </w:rPr>
        <w:t>无法使用技能的B</w:t>
      </w:r>
      <w:r w:rsidRPr="001838BA">
        <w:rPr>
          <w:color w:val="FF0000"/>
        </w:rPr>
        <w:t>OSS</w:t>
      </w:r>
      <w:r w:rsidRPr="001838BA">
        <w:rPr>
          <w:rFonts w:hint="eastAsia"/>
          <w:color w:val="FF0000"/>
        </w:rPr>
        <w:t>，T</w:t>
      </w:r>
      <w:r w:rsidRPr="001838BA">
        <w:rPr>
          <w:color w:val="FF0000"/>
        </w:rPr>
        <w:t>IPS</w:t>
      </w:r>
      <w:r w:rsidRPr="001838BA">
        <w:rPr>
          <w:rFonts w:hint="eastAsia"/>
          <w:color w:val="FF0000"/>
        </w:rPr>
        <w:t>提示</w:t>
      </w:r>
      <w:r w:rsidR="0018012B">
        <w:rPr>
          <w:rFonts w:hint="eastAsia"/>
          <w:color w:val="FF0000"/>
        </w:rPr>
        <w:t>：</w:t>
      </w:r>
      <w:r w:rsidR="0095480E">
        <w:rPr>
          <w:rFonts w:hint="eastAsia"/>
          <w:color w:val="FF0000"/>
        </w:rPr>
        <w:t>X</w:t>
      </w:r>
      <w:r w:rsidR="0095480E">
        <w:rPr>
          <w:color w:val="FF0000"/>
        </w:rPr>
        <w:t>XX</w:t>
      </w:r>
      <w:r w:rsidRPr="001838BA">
        <w:rPr>
          <w:rFonts w:hint="eastAsia"/>
          <w:color w:val="FF0000"/>
        </w:rPr>
        <w:t>B</w:t>
      </w:r>
      <w:r w:rsidRPr="001838BA">
        <w:rPr>
          <w:color w:val="FF0000"/>
        </w:rPr>
        <w:t>OSS</w:t>
      </w:r>
      <w:r w:rsidR="0018012B">
        <w:rPr>
          <w:rFonts w:hint="eastAsia"/>
          <w:color w:val="FF0000"/>
        </w:rPr>
        <w:t>出现期间，</w:t>
      </w:r>
      <w:r w:rsidRPr="001838BA">
        <w:rPr>
          <w:rFonts w:hint="eastAsia"/>
          <w:color w:val="FF0000"/>
        </w:rPr>
        <w:t>无法使用技能</w:t>
      </w:r>
      <w:r w:rsidR="0095480E">
        <w:rPr>
          <w:rFonts w:hint="eastAsia"/>
          <w:color w:val="FF0000"/>
        </w:rPr>
        <w:t>（X</w:t>
      </w:r>
      <w:r w:rsidR="0095480E">
        <w:rPr>
          <w:color w:val="FF0000"/>
        </w:rPr>
        <w:t>XX</w:t>
      </w:r>
      <w:r w:rsidR="0095480E">
        <w:rPr>
          <w:rFonts w:hint="eastAsia"/>
          <w:color w:val="FF0000"/>
        </w:rPr>
        <w:t>为：鱼I</w:t>
      </w:r>
      <w:r w:rsidR="0095480E">
        <w:rPr>
          <w:color w:val="FF0000"/>
        </w:rPr>
        <w:t>D</w:t>
      </w:r>
      <w:r w:rsidR="0095480E">
        <w:rPr>
          <w:rFonts w:hint="eastAsia"/>
          <w:color w:val="FF0000"/>
        </w:rPr>
        <w:t>的B</w:t>
      </w:r>
      <w:r w:rsidR="0095480E">
        <w:rPr>
          <w:color w:val="FF0000"/>
        </w:rPr>
        <w:t>OSS</w:t>
      </w:r>
      <w:r w:rsidR="0095480E">
        <w:rPr>
          <w:rFonts w:hint="eastAsia"/>
          <w:color w:val="FF0000"/>
        </w:rPr>
        <w:t>名称）</w:t>
      </w:r>
    </w:p>
    <w:p w14:paraId="2F378ED9" w14:textId="622B2DA2" w:rsidR="00225979" w:rsidRDefault="00225979" w:rsidP="00225979">
      <w:pPr>
        <w:ind w:leftChars="300" w:left="630"/>
        <w:rPr>
          <w:color w:val="FF0000"/>
        </w:rPr>
      </w:pPr>
      <w:r w:rsidRPr="001838BA">
        <w:rPr>
          <w:rFonts w:hint="eastAsia"/>
          <w:color w:val="FF0000"/>
          <w:highlight w:val="yellow"/>
        </w:rPr>
        <w:t>注：火属性技能与风属性可以同时点击使用，当风属性和火属性同时存在是，整个炮台彩色光茫，突显双属性持续中即可</w:t>
      </w:r>
    </w:p>
    <w:p w14:paraId="2D8280E3" w14:textId="77777777" w:rsidR="0095480E" w:rsidRDefault="0095480E" w:rsidP="00225979">
      <w:pPr>
        <w:ind w:leftChars="300" w:left="630"/>
        <w:rPr>
          <w:color w:val="FF0000"/>
        </w:rPr>
      </w:pPr>
    </w:p>
    <w:p w14:paraId="1B4A7FC0" w14:textId="5E0D11AB" w:rsidR="001838BA" w:rsidRDefault="001838BA" w:rsidP="001838BA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游戏服务器所需配置</w:t>
      </w:r>
    </w:p>
    <w:p w14:paraId="14FDE2C0" w14:textId="48164779" w:rsidR="001838BA" w:rsidRDefault="001838BA" w:rsidP="001838BA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技能无法使用鱼I</w:t>
      </w:r>
      <w:r>
        <w:t>D</w:t>
      </w:r>
      <w:r>
        <w:rPr>
          <w:rFonts w:hint="eastAsia"/>
        </w:rPr>
        <w:t>：X</w:t>
      </w:r>
      <w:r>
        <w:t>XX</w:t>
      </w:r>
      <w:r>
        <w:rPr>
          <w:rFonts w:hint="eastAsia"/>
        </w:rPr>
        <w:t>|</w:t>
      </w:r>
      <w:r>
        <w:t>XXX|XXX|</w:t>
      </w:r>
      <w:r>
        <w:rPr>
          <w:rFonts w:hint="eastAsia"/>
        </w:rPr>
        <w:t>（对应鱼表内I</w:t>
      </w:r>
      <w:r>
        <w:t>D</w:t>
      </w:r>
      <w:r>
        <w:rPr>
          <w:rFonts w:hint="eastAsia"/>
        </w:rPr>
        <w:t>支持多档）</w:t>
      </w:r>
    </w:p>
    <w:p w14:paraId="19C0BF02" w14:textId="126C5F3C" w:rsidR="001838BA" w:rsidRDefault="001838BA" w:rsidP="001838BA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技能属性：一共四种（地、水、火、风）</w:t>
      </w:r>
    </w:p>
    <w:p w14:paraId="2974F60F" w14:textId="6B15C4E6" w:rsidR="001838BA" w:rsidRDefault="0019123E" w:rsidP="0019123E">
      <w:pPr>
        <w:pStyle w:val="ae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技能持续时间（两种技能：火、风）：X</w:t>
      </w:r>
      <w:r>
        <w:rPr>
          <w:color w:val="FF0000"/>
        </w:rPr>
        <w:t>XX</w:t>
      </w:r>
      <w:r>
        <w:rPr>
          <w:rFonts w:hint="eastAsia"/>
          <w:color w:val="FF0000"/>
        </w:rPr>
        <w:t>（毫秒）</w:t>
      </w:r>
    </w:p>
    <w:p w14:paraId="2392434F" w14:textId="2F1DF0F3" w:rsidR="0019123E" w:rsidRDefault="0018012B" w:rsidP="0019123E">
      <w:pPr>
        <w:pStyle w:val="ae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技能地属性减速效果：X</w:t>
      </w:r>
      <w:r>
        <w:rPr>
          <w:color w:val="FF0000"/>
        </w:rPr>
        <w:t>XX</w:t>
      </w:r>
      <w:r>
        <w:rPr>
          <w:rFonts w:hint="eastAsia"/>
          <w:color w:val="FF0000"/>
        </w:rPr>
        <w:t>（万分比）</w:t>
      </w:r>
    </w:p>
    <w:p w14:paraId="7AD72B95" w14:textId="2AB16A14" w:rsidR="0018012B" w:rsidRDefault="0018012B" w:rsidP="0019123E">
      <w:pPr>
        <w:pStyle w:val="ae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技能地属性减速持续时间：X</w:t>
      </w:r>
      <w:r>
        <w:rPr>
          <w:color w:val="FF0000"/>
        </w:rPr>
        <w:t>XX</w:t>
      </w:r>
      <w:r>
        <w:rPr>
          <w:rFonts w:hint="eastAsia"/>
          <w:color w:val="FF0000"/>
        </w:rPr>
        <w:t>（毫秒）</w:t>
      </w:r>
    </w:p>
    <w:p w14:paraId="733F45E6" w14:textId="1A57B191" w:rsidR="0018012B" w:rsidRDefault="0018012B" w:rsidP="0019123E">
      <w:pPr>
        <w:pStyle w:val="ae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技能火属性威力效果：X</w:t>
      </w:r>
      <w:r>
        <w:rPr>
          <w:color w:val="FF0000"/>
        </w:rPr>
        <w:t>XX</w:t>
      </w:r>
      <w:r>
        <w:rPr>
          <w:rFonts w:hint="eastAsia"/>
          <w:color w:val="FF0000"/>
        </w:rPr>
        <w:t>（万分比）</w:t>
      </w:r>
    </w:p>
    <w:p w14:paraId="3143CE69" w14:textId="32680FE3" w:rsidR="0018012B" w:rsidRDefault="0018012B" w:rsidP="0019123E">
      <w:pPr>
        <w:pStyle w:val="ae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技能风属性加速效果：X</w:t>
      </w:r>
      <w:r>
        <w:rPr>
          <w:color w:val="FF0000"/>
        </w:rPr>
        <w:t>XX</w:t>
      </w:r>
      <w:r>
        <w:rPr>
          <w:rFonts w:hint="eastAsia"/>
          <w:color w:val="FF0000"/>
        </w:rPr>
        <w:t>（万分比）</w:t>
      </w:r>
    </w:p>
    <w:p w14:paraId="08330B01" w14:textId="609C725E" w:rsidR="0018012B" w:rsidRDefault="0018012B" w:rsidP="0018012B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技能等级提升：</w:t>
      </w:r>
    </w:p>
    <w:p w14:paraId="2939CBBA" w14:textId="77777777" w:rsidR="0018012B" w:rsidRDefault="0018012B" w:rsidP="0018012B">
      <w:pPr>
        <w:pStyle w:val="ae"/>
        <w:numPr>
          <w:ilvl w:val="0"/>
          <w:numId w:val="38"/>
        </w:numPr>
        <w:ind w:firstLineChars="0"/>
      </w:pPr>
      <w:r>
        <w:rPr>
          <w:rFonts w:hint="eastAsia"/>
        </w:rPr>
        <w:t>两种情况：1、增加百分比；2、增加持续时间（毫秒）</w:t>
      </w:r>
    </w:p>
    <w:p w14:paraId="5D3653A0" w14:textId="2EB717D4" w:rsidR="0018012B" w:rsidRPr="0018012B" w:rsidRDefault="0018012B" w:rsidP="0018012B">
      <w:pPr>
        <w:pStyle w:val="ae"/>
        <w:numPr>
          <w:ilvl w:val="0"/>
          <w:numId w:val="38"/>
        </w:numPr>
        <w:ind w:left="1680" w:firstLineChars="0" w:firstLine="0"/>
        <w:rPr>
          <w:color w:val="FF0000"/>
        </w:rPr>
      </w:pPr>
      <w:r w:rsidRPr="0018012B">
        <w:rPr>
          <w:color w:val="FF0000"/>
        </w:rPr>
        <w:t>X|X|X|X|X|X|X|X|</w:t>
      </w:r>
      <w:r w:rsidRPr="0018012B">
        <w:rPr>
          <w:rFonts w:hint="eastAsia"/>
          <w:color w:val="FF0000"/>
        </w:rPr>
        <w:t>（一共1</w:t>
      </w:r>
      <w:r w:rsidRPr="0018012B">
        <w:rPr>
          <w:color w:val="FF0000"/>
        </w:rPr>
        <w:t>0</w:t>
      </w:r>
      <w:r w:rsidRPr="0018012B">
        <w:rPr>
          <w:rFonts w:hint="eastAsia"/>
          <w:color w:val="FF0000"/>
        </w:rPr>
        <w:t>级，对应每个等级增加技能效果）</w:t>
      </w:r>
    </w:p>
    <w:sectPr w:rsidR="0018012B" w:rsidRPr="0018012B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644D1A" w14:textId="77777777" w:rsidR="00A514FE" w:rsidRDefault="0095480E">
      <w:r>
        <w:separator/>
      </w:r>
    </w:p>
  </w:endnote>
  <w:endnote w:type="continuationSeparator" w:id="0">
    <w:p w14:paraId="6B9C091E" w14:textId="77777777" w:rsidR="00A514FE" w:rsidRDefault="00954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437DD" w14:textId="77777777" w:rsidR="004E2DA0" w:rsidRDefault="0095480E">
    <w:pPr>
      <w:pStyle w:val="a7"/>
      <w:jc w:val="center"/>
    </w:pPr>
    <w:r>
      <w:rPr>
        <w:rFonts w:hint="eastAsia"/>
      </w:rPr>
      <w:t>上海豆子互娱-华元豪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3D67C" w14:textId="77777777" w:rsidR="00A514FE" w:rsidRDefault="0095480E">
      <w:r>
        <w:separator/>
      </w:r>
    </w:p>
  </w:footnote>
  <w:footnote w:type="continuationSeparator" w:id="0">
    <w:p w14:paraId="15A6EAF8" w14:textId="77777777" w:rsidR="00A514FE" w:rsidRDefault="00954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0D46"/>
    <w:multiLevelType w:val="multilevel"/>
    <w:tmpl w:val="01A40D46"/>
    <w:lvl w:ilvl="0">
      <w:start w:val="1"/>
      <w:numFmt w:val="bullet"/>
      <w:lvlText w:val=""/>
      <w:lvlJc w:val="left"/>
      <w:pPr>
        <w:ind w:left="169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1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3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7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9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3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1" w15:restartNumberingAfterBreak="0">
    <w:nsid w:val="05BC1D05"/>
    <w:multiLevelType w:val="multilevel"/>
    <w:tmpl w:val="05BC1D05"/>
    <w:lvl w:ilvl="0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" w15:restartNumberingAfterBreak="0">
    <w:nsid w:val="0A382D7A"/>
    <w:multiLevelType w:val="multilevel"/>
    <w:tmpl w:val="0A382D7A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0C3507C2"/>
    <w:multiLevelType w:val="hybridMultilevel"/>
    <w:tmpl w:val="ED3CD4E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CF12CB5"/>
    <w:multiLevelType w:val="hybridMultilevel"/>
    <w:tmpl w:val="A3E069E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149EB795"/>
    <w:multiLevelType w:val="singleLevel"/>
    <w:tmpl w:val="149EB795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</w:abstractNum>
  <w:abstractNum w:abstractNumId="6" w15:restartNumberingAfterBreak="0">
    <w:nsid w:val="214A5434"/>
    <w:multiLevelType w:val="multilevel"/>
    <w:tmpl w:val="214A5434"/>
    <w:lvl w:ilvl="0">
      <w:start w:val="1"/>
      <w:numFmt w:val="bullet"/>
      <w:lvlText w:val=""/>
      <w:lvlJc w:val="left"/>
      <w:pPr>
        <w:ind w:left="253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96" w:hanging="420"/>
      </w:pPr>
      <w:rPr>
        <w:rFonts w:ascii="Wingdings" w:hAnsi="Wingdings" w:hint="default"/>
      </w:rPr>
    </w:lvl>
  </w:abstractNum>
  <w:abstractNum w:abstractNumId="7" w15:restartNumberingAfterBreak="0">
    <w:nsid w:val="22042EAD"/>
    <w:multiLevelType w:val="multilevel"/>
    <w:tmpl w:val="22042EAD"/>
    <w:lvl w:ilvl="0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6" w:hanging="420"/>
      </w:pPr>
      <w:rPr>
        <w:rFonts w:ascii="Wingdings" w:hAnsi="Wingdings" w:hint="default"/>
      </w:rPr>
    </w:lvl>
  </w:abstractNum>
  <w:abstractNum w:abstractNumId="8" w15:restartNumberingAfterBreak="0">
    <w:nsid w:val="26612180"/>
    <w:multiLevelType w:val="hybridMultilevel"/>
    <w:tmpl w:val="ACC6D2B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2894760B"/>
    <w:multiLevelType w:val="multilevel"/>
    <w:tmpl w:val="2894760B"/>
    <w:lvl w:ilvl="0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10" w15:restartNumberingAfterBreak="0">
    <w:nsid w:val="29585CB8"/>
    <w:multiLevelType w:val="multilevel"/>
    <w:tmpl w:val="29585CB8"/>
    <w:lvl w:ilvl="0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11" w15:restartNumberingAfterBreak="0">
    <w:nsid w:val="2C782C81"/>
    <w:multiLevelType w:val="multilevel"/>
    <w:tmpl w:val="2C782C81"/>
    <w:lvl w:ilvl="0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6" w:hanging="420"/>
      </w:pPr>
      <w:rPr>
        <w:rFonts w:ascii="Wingdings" w:hAnsi="Wingdings" w:hint="default"/>
      </w:rPr>
    </w:lvl>
  </w:abstractNum>
  <w:abstractNum w:abstractNumId="12" w15:restartNumberingAfterBreak="0">
    <w:nsid w:val="2DDF730C"/>
    <w:multiLevelType w:val="multilevel"/>
    <w:tmpl w:val="2DDF730C"/>
    <w:lvl w:ilvl="0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253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6" w:hanging="420"/>
      </w:pPr>
      <w:rPr>
        <w:rFonts w:ascii="Wingdings" w:hAnsi="Wingdings" w:hint="default"/>
      </w:rPr>
    </w:lvl>
  </w:abstractNum>
  <w:abstractNum w:abstractNumId="13" w15:restartNumberingAfterBreak="0">
    <w:nsid w:val="321A3C0F"/>
    <w:multiLevelType w:val="multilevel"/>
    <w:tmpl w:val="321A3C0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5B35E3D"/>
    <w:multiLevelType w:val="hybridMultilevel"/>
    <w:tmpl w:val="320C6CE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39972274"/>
    <w:multiLevelType w:val="hybridMultilevel"/>
    <w:tmpl w:val="F968A2F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3EB84A33"/>
    <w:multiLevelType w:val="multilevel"/>
    <w:tmpl w:val="3EB84A33"/>
    <w:lvl w:ilvl="0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7" w15:restartNumberingAfterBreak="0">
    <w:nsid w:val="3F4B66FC"/>
    <w:multiLevelType w:val="hybridMultilevel"/>
    <w:tmpl w:val="1D0A8614"/>
    <w:lvl w:ilvl="0" w:tplc="04090009">
      <w:start w:val="1"/>
      <w:numFmt w:val="bullet"/>
      <w:lvlText w:val=""/>
      <w:lvlJc w:val="left"/>
      <w:pPr>
        <w:ind w:left="25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96" w:hanging="420"/>
      </w:pPr>
      <w:rPr>
        <w:rFonts w:ascii="Wingdings" w:hAnsi="Wingdings" w:hint="default"/>
      </w:rPr>
    </w:lvl>
  </w:abstractNum>
  <w:abstractNum w:abstractNumId="18" w15:restartNumberingAfterBreak="0">
    <w:nsid w:val="40106A1E"/>
    <w:multiLevelType w:val="multilevel"/>
    <w:tmpl w:val="40106A1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07333DD"/>
    <w:multiLevelType w:val="hybridMultilevel"/>
    <w:tmpl w:val="D9DEB22E"/>
    <w:lvl w:ilvl="0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20" w15:restartNumberingAfterBreak="0">
    <w:nsid w:val="424F18F4"/>
    <w:multiLevelType w:val="hybridMultilevel"/>
    <w:tmpl w:val="115C6E2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48A05FA2"/>
    <w:multiLevelType w:val="multilevel"/>
    <w:tmpl w:val="48A05FA2"/>
    <w:lvl w:ilvl="0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6" w:hanging="420"/>
      </w:pPr>
      <w:rPr>
        <w:rFonts w:ascii="Wingdings" w:hAnsi="Wingdings" w:hint="default"/>
      </w:rPr>
    </w:lvl>
  </w:abstractNum>
  <w:abstractNum w:abstractNumId="22" w15:restartNumberingAfterBreak="0">
    <w:nsid w:val="48E00AC3"/>
    <w:multiLevelType w:val="hybridMultilevel"/>
    <w:tmpl w:val="F162CBF2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3" w15:restartNumberingAfterBreak="0">
    <w:nsid w:val="511736CE"/>
    <w:multiLevelType w:val="hybridMultilevel"/>
    <w:tmpl w:val="96885F48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54B14680"/>
    <w:multiLevelType w:val="multilevel"/>
    <w:tmpl w:val="54B14680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5" w15:restartNumberingAfterBreak="0">
    <w:nsid w:val="563165F9"/>
    <w:multiLevelType w:val="hybridMultilevel"/>
    <w:tmpl w:val="9F04063E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58DE74A0"/>
    <w:multiLevelType w:val="hybridMultilevel"/>
    <w:tmpl w:val="F7DAF8A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594D3AA1"/>
    <w:multiLevelType w:val="hybridMultilevel"/>
    <w:tmpl w:val="A91E543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8" w15:restartNumberingAfterBreak="0">
    <w:nsid w:val="5CE758D9"/>
    <w:multiLevelType w:val="multilevel"/>
    <w:tmpl w:val="5CE758D9"/>
    <w:lvl w:ilvl="0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9" w15:restartNumberingAfterBreak="0">
    <w:nsid w:val="68A728BD"/>
    <w:multiLevelType w:val="multilevel"/>
    <w:tmpl w:val="68A728BD"/>
    <w:lvl w:ilvl="0">
      <w:start w:val="1"/>
      <w:numFmt w:val="bullet"/>
      <w:lvlText w:val=""/>
      <w:lvlJc w:val="left"/>
      <w:pPr>
        <w:ind w:left="169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30" w15:restartNumberingAfterBreak="0">
    <w:nsid w:val="68D03E25"/>
    <w:multiLevelType w:val="multilevel"/>
    <w:tmpl w:val="68D03E25"/>
    <w:lvl w:ilvl="0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1" w15:restartNumberingAfterBreak="0">
    <w:nsid w:val="68D62128"/>
    <w:multiLevelType w:val="hybridMultilevel"/>
    <w:tmpl w:val="7C0AF82C"/>
    <w:lvl w:ilvl="0" w:tplc="04090009">
      <w:start w:val="1"/>
      <w:numFmt w:val="bullet"/>
      <w:lvlText w:val=""/>
      <w:lvlJc w:val="left"/>
      <w:pPr>
        <w:ind w:left="25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96" w:hanging="420"/>
      </w:pPr>
      <w:rPr>
        <w:rFonts w:ascii="Wingdings" w:hAnsi="Wingdings" w:hint="default"/>
      </w:rPr>
    </w:lvl>
  </w:abstractNum>
  <w:abstractNum w:abstractNumId="32" w15:restartNumberingAfterBreak="0">
    <w:nsid w:val="6B3D585C"/>
    <w:multiLevelType w:val="multilevel"/>
    <w:tmpl w:val="6B3D585C"/>
    <w:lvl w:ilvl="0">
      <w:start w:val="1"/>
      <w:numFmt w:val="bullet"/>
      <w:lvlText w:val=""/>
      <w:lvlJc w:val="left"/>
      <w:pPr>
        <w:ind w:left="253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96" w:hanging="420"/>
      </w:pPr>
      <w:rPr>
        <w:rFonts w:ascii="Wingdings" w:hAnsi="Wingdings" w:hint="default"/>
      </w:rPr>
    </w:lvl>
  </w:abstractNum>
  <w:abstractNum w:abstractNumId="33" w15:restartNumberingAfterBreak="0">
    <w:nsid w:val="7034395C"/>
    <w:multiLevelType w:val="hybridMultilevel"/>
    <w:tmpl w:val="3F90F74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4" w15:restartNumberingAfterBreak="0">
    <w:nsid w:val="7203359B"/>
    <w:multiLevelType w:val="hybridMultilevel"/>
    <w:tmpl w:val="8FB48A1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5" w15:restartNumberingAfterBreak="0">
    <w:nsid w:val="7527EDF5"/>
    <w:multiLevelType w:val="singleLevel"/>
    <w:tmpl w:val="7527EDF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6" w15:restartNumberingAfterBreak="0">
    <w:nsid w:val="79516241"/>
    <w:multiLevelType w:val="multilevel"/>
    <w:tmpl w:val="79516241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7" w15:restartNumberingAfterBreak="0">
    <w:nsid w:val="79AF7A64"/>
    <w:multiLevelType w:val="multilevel"/>
    <w:tmpl w:val="79AF7A64"/>
    <w:lvl w:ilvl="0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7D736E56"/>
    <w:multiLevelType w:val="multilevel"/>
    <w:tmpl w:val="7D736E56"/>
    <w:lvl w:ilvl="0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39" w15:restartNumberingAfterBreak="0">
    <w:nsid w:val="7F0C565D"/>
    <w:multiLevelType w:val="hybridMultilevel"/>
    <w:tmpl w:val="036CB9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F83630A"/>
    <w:multiLevelType w:val="singleLevel"/>
    <w:tmpl w:val="7F8363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1" w15:restartNumberingAfterBreak="0">
    <w:nsid w:val="7FE84109"/>
    <w:multiLevelType w:val="multilevel"/>
    <w:tmpl w:val="7FE84109"/>
    <w:lvl w:ilvl="0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24"/>
  </w:num>
  <w:num w:numId="4">
    <w:abstractNumId w:val="41"/>
  </w:num>
  <w:num w:numId="5">
    <w:abstractNumId w:val="2"/>
  </w:num>
  <w:num w:numId="6">
    <w:abstractNumId w:val="5"/>
  </w:num>
  <w:num w:numId="7">
    <w:abstractNumId w:val="0"/>
  </w:num>
  <w:num w:numId="8">
    <w:abstractNumId w:val="9"/>
  </w:num>
  <w:num w:numId="9">
    <w:abstractNumId w:val="11"/>
  </w:num>
  <w:num w:numId="10">
    <w:abstractNumId w:val="12"/>
  </w:num>
  <w:num w:numId="11">
    <w:abstractNumId w:val="21"/>
  </w:num>
  <w:num w:numId="12">
    <w:abstractNumId w:val="35"/>
  </w:num>
  <w:num w:numId="13">
    <w:abstractNumId w:val="29"/>
  </w:num>
  <w:num w:numId="14">
    <w:abstractNumId w:val="7"/>
  </w:num>
  <w:num w:numId="15">
    <w:abstractNumId w:val="6"/>
  </w:num>
  <w:num w:numId="16">
    <w:abstractNumId w:val="30"/>
  </w:num>
  <w:num w:numId="17">
    <w:abstractNumId w:val="1"/>
  </w:num>
  <w:num w:numId="18">
    <w:abstractNumId w:val="10"/>
  </w:num>
  <w:num w:numId="19">
    <w:abstractNumId w:val="16"/>
  </w:num>
  <w:num w:numId="20">
    <w:abstractNumId w:val="28"/>
  </w:num>
  <w:num w:numId="21">
    <w:abstractNumId w:val="38"/>
  </w:num>
  <w:num w:numId="22">
    <w:abstractNumId w:val="13"/>
  </w:num>
  <w:num w:numId="23">
    <w:abstractNumId w:val="37"/>
  </w:num>
  <w:num w:numId="24">
    <w:abstractNumId w:val="40"/>
  </w:num>
  <w:num w:numId="25">
    <w:abstractNumId w:val="3"/>
  </w:num>
  <w:num w:numId="26">
    <w:abstractNumId w:val="25"/>
  </w:num>
  <w:num w:numId="27">
    <w:abstractNumId w:val="26"/>
  </w:num>
  <w:num w:numId="28">
    <w:abstractNumId w:val="4"/>
  </w:num>
  <w:num w:numId="29">
    <w:abstractNumId w:val="22"/>
  </w:num>
  <w:num w:numId="30">
    <w:abstractNumId w:val="33"/>
  </w:num>
  <w:num w:numId="31">
    <w:abstractNumId w:val="39"/>
  </w:num>
  <w:num w:numId="32">
    <w:abstractNumId w:val="14"/>
  </w:num>
  <w:num w:numId="33">
    <w:abstractNumId w:val="32"/>
  </w:num>
  <w:num w:numId="34">
    <w:abstractNumId w:val="27"/>
  </w:num>
  <w:num w:numId="35">
    <w:abstractNumId w:val="8"/>
  </w:num>
  <w:num w:numId="36">
    <w:abstractNumId w:val="19"/>
  </w:num>
  <w:num w:numId="37">
    <w:abstractNumId w:val="15"/>
  </w:num>
  <w:num w:numId="38">
    <w:abstractNumId w:val="34"/>
  </w:num>
  <w:num w:numId="39">
    <w:abstractNumId w:val="23"/>
  </w:num>
  <w:num w:numId="40">
    <w:abstractNumId w:val="31"/>
  </w:num>
  <w:num w:numId="41">
    <w:abstractNumId w:val="17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94E"/>
    <w:rsid w:val="000107B7"/>
    <w:rsid w:val="00012B77"/>
    <w:rsid w:val="000657C5"/>
    <w:rsid w:val="000D7F96"/>
    <w:rsid w:val="000E254A"/>
    <w:rsid w:val="001165C3"/>
    <w:rsid w:val="00133B6E"/>
    <w:rsid w:val="001417A2"/>
    <w:rsid w:val="001773F0"/>
    <w:rsid w:val="0018012B"/>
    <w:rsid w:val="001838BA"/>
    <w:rsid w:val="0019123E"/>
    <w:rsid w:val="00225979"/>
    <w:rsid w:val="00254B3E"/>
    <w:rsid w:val="00283385"/>
    <w:rsid w:val="002A412D"/>
    <w:rsid w:val="00333CD1"/>
    <w:rsid w:val="003D5DBF"/>
    <w:rsid w:val="004459FB"/>
    <w:rsid w:val="00470B49"/>
    <w:rsid w:val="004C63D6"/>
    <w:rsid w:val="004E2DA0"/>
    <w:rsid w:val="004E30A8"/>
    <w:rsid w:val="004F3B3E"/>
    <w:rsid w:val="004F7ACE"/>
    <w:rsid w:val="00541E94"/>
    <w:rsid w:val="00557B2D"/>
    <w:rsid w:val="00561EFB"/>
    <w:rsid w:val="00585C22"/>
    <w:rsid w:val="005A05B5"/>
    <w:rsid w:val="005A194E"/>
    <w:rsid w:val="00606706"/>
    <w:rsid w:val="00631F7C"/>
    <w:rsid w:val="006364BB"/>
    <w:rsid w:val="00637B9E"/>
    <w:rsid w:val="00653626"/>
    <w:rsid w:val="006E4A6F"/>
    <w:rsid w:val="00736C88"/>
    <w:rsid w:val="00743C40"/>
    <w:rsid w:val="007A06A2"/>
    <w:rsid w:val="007A29FD"/>
    <w:rsid w:val="00874CFD"/>
    <w:rsid w:val="008A44BB"/>
    <w:rsid w:val="008B29B3"/>
    <w:rsid w:val="00910D53"/>
    <w:rsid w:val="009123E9"/>
    <w:rsid w:val="0095480E"/>
    <w:rsid w:val="00995BFB"/>
    <w:rsid w:val="009C7E08"/>
    <w:rsid w:val="00A20A24"/>
    <w:rsid w:val="00A514FE"/>
    <w:rsid w:val="00AC2EC6"/>
    <w:rsid w:val="00AC726D"/>
    <w:rsid w:val="00B32492"/>
    <w:rsid w:val="00B43193"/>
    <w:rsid w:val="00B556EF"/>
    <w:rsid w:val="00B65BA4"/>
    <w:rsid w:val="00C85C2D"/>
    <w:rsid w:val="00CB2B39"/>
    <w:rsid w:val="00CC548F"/>
    <w:rsid w:val="00D22A30"/>
    <w:rsid w:val="00D37DC3"/>
    <w:rsid w:val="00D82B02"/>
    <w:rsid w:val="00E303A5"/>
    <w:rsid w:val="00E748BB"/>
    <w:rsid w:val="00EC77C2"/>
    <w:rsid w:val="00ED751E"/>
    <w:rsid w:val="00EE3E05"/>
    <w:rsid w:val="00F22466"/>
    <w:rsid w:val="00FE52A8"/>
    <w:rsid w:val="00FF5724"/>
    <w:rsid w:val="17C47AA4"/>
    <w:rsid w:val="1DBD145A"/>
    <w:rsid w:val="1E3F5E28"/>
    <w:rsid w:val="26DF431D"/>
    <w:rsid w:val="31E274F0"/>
    <w:rsid w:val="35FB6A93"/>
    <w:rsid w:val="3E235EF4"/>
    <w:rsid w:val="437F0FBC"/>
    <w:rsid w:val="4CB42606"/>
    <w:rsid w:val="4D6965A2"/>
    <w:rsid w:val="52EC33DB"/>
    <w:rsid w:val="597E374A"/>
    <w:rsid w:val="5DCA2CA3"/>
    <w:rsid w:val="7A75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9D3C4"/>
  <w15:docId w15:val="{AF99C5D0-8C73-4493-AD9F-97FAC63D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rFonts w:ascii="微软雅黑" w:eastAsia="微软雅黑" w:hAnsi="微软雅黑" w:cs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snapToGrid/>
      <w:outlineLvl w:val="0"/>
    </w:pPr>
    <w:rPr>
      <w:b/>
      <w:bCs/>
      <w:kern w:val="44"/>
      <w:sz w:val="24"/>
      <w:szCs w:val="44"/>
    </w:rPr>
  </w:style>
  <w:style w:type="paragraph" w:styleId="2">
    <w:name w:val="heading 2"/>
    <w:next w:val="a"/>
    <w:link w:val="20"/>
    <w:uiPriority w:val="9"/>
    <w:unhideWhenUsed/>
    <w:qFormat/>
    <w:pPr>
      <w:widowControl w:val="0"/>
      <w:outlineLvl w:val="1"/>
    </w:pPr>
    <w:rPr>
      <w:rFonts w:ascii="微软雅黑" w:eastAsia="微软雅黑" w:hAnsi="微软雅黑" w:cs="微软雅黑"/>
      <w:b/>
      <w:kern w:val="44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snapToGrid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="微软雅黑"/>
      <w:b/>
      <w:bCs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微软雅黑" w:eastAsia="微软雅黑" w:hAnsi="微软雅黑" w:cs="微软雅黑"/>
      <w:b/>
      <w:kern w:val="44"/>
      <w:sz w:val="22"/>
    </w:rPr>
  </w:style>
  <w:style w:type="paragraph" w:styleId="ad">
    <w:name w:val="No Spacing"/>
    <w:uiPriority w:val="1"/>
    <w:qFormat/>
    <w:pPr>
      <w:widowControl w:val="0"/>
      <w:jc w:val="both"/>
    </w:pPr>
    <w:rPr>
      <w:rFonts w:eastAsia="微软雅黑"/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="微软雅黑"/>
      <w:b/>
      <w:bCs/>
      <w:kern w:val="44"/>
      <w:sz w:val="24"/>
      <w:szCs w:val="44"/>
    </w:rPr>
  </w:style>
  <w:style w:type="character" w:customStyle="1" w:styleId="aa">
    <w:name w:val="页眉 字符"/>
    <w:basedOn w:val="a0"/>
    <w:link w:val="a9"/>
    <w:uiPriority w:val="99"/>
    <w:rPr>
      <w:rFonts w:eastAsia="微软雅黑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eastAsia="微软雅黑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keepNext/>
      <w:keepLines/>
      <w:widowControl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微软雅黑" w:eastAsia="微软雅黑" w:hAnsi="微软雅黑" w:cs="微软雅黑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微软雅黑" w:cs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control" Target="activeX/activeX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574;&#21010;&#26696;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C71324-6678-4EEC-A8A3-5C765F887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策划案.dotx</Template>
  <TotalTime>76</TotalTime>
  <Pages>10</Pages>
  <Words>703</Words>
  <Characters>4009</Characters>
  <Application>Microsoft Office Word</Application>
  <DocSecurity>0</DocSecurity>
  <Lines>33</Lines>
  <Paragraphs>9</Paragraphs>
  <ScaleCrop>false</ScaleCrop>
  <Company>Microsoft</Company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lulujie</dc:creator>
  <cp:lastModifiedBy>华 元豪</cp:lastModifiedBy>
  <cp:revision>16</cp:revision>
  <dcterms:created xsi:type="dcterms:W3CDTF">2018-03-09T08:45:00Z</dcterms:created>
  <dcterms:modified xsi:type="dcterms:W3CDTF">2019-07-04T08:26:00Z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