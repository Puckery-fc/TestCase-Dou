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2CA4E" w14:textId="77777777" w:rsidR="00882442" w:rsidRDefault="00882442">
      <w:pPr>
        <w:rPr>
          <w:b/>
        </w:rPr>
      </w:pPr>
    </w:p>
    <w:p w14:paraId="7627D17F" w14:textId="77777777" w:rsidR="00882442" w:rsidRDefault="00FD402B">
      <w:pPr>
        <w:jc w:val="center"/>
        <w:rPr>
          <w:sz w:val="52"/>
        </w:rPr>
      </w:pPr>
      <w:r>
        <w:rPr>
          <w:rFonts w:hint="eastAsia"/>
          <w:b/>
          <w:sz w:val="52"/>
        </w:rPr>
        <w:t>凤凰玩法策划案</w:t>
      </w:r>
    </w:p>
    <w:p w14:paraId="709CFA0F" w14:textId="45AA1E44" w:rsidR="00882442" w:rsidRDefault="00FD402B">
      <w:pPr>
        <w:jc w:val="center"/>
      </w:pPr>
      <w:r>
        <w:object w:dxaOrig="225" w:dyaOrig="225" w14:anchorId="24743B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41.95pt;height:18.15pt" o:ole="">
            <v:imagedata r:id="rId9" o:title=""/>
          </v:shape>
          <w:control r:id="rId10" w:name="CheckBox1" w:shapeid="_x0000_i1033"/>
        </w:object>
      </w:r>
      <w:r>
        <w:object w:dxaOrig="225" w:dyaOrig="225" w14:anchorId="1A2463D5">
          <v:shape id="_x0000_i1035" type="#_x0000_t75" alt="" style="width:41.95pt;height:18.15pt" o:ole="">
            <v:imagedata r:id="rId11" o:title=""/>
          </v:shape>
          <w:control r:id="rId12" w:name="CheckBox11" w:shapeid="_x0000_i1035"/>
        </w:object>
      </w:r>
      <w:r>
        <w:object w:dxaOrig="225" w:dyaOrig="225" w14:anchorId="01168F44">
          <v:shape id="_x0000_i1037" type="#_x0000_t75" alt="" style="width:67pt;height:18.15pt" o:ole="">
            <v:imagedata r:id="rId13" o:title=""/>
          </v:shape>
          <w:control r:id="rId14" w:name="CheckBox12" w:shapeid="_x0000_i1037"/>
        </w:object>
      </w:r>
      <w:r>
        <w:object w:dxaOrig="225" w:dyaOrig="225" w14:anchorId="5982CF9C">
          <v:shape id="_x0000_i1039" type="#_x0000_t75" alt="" style="width:67pt;height:18.15pt" o:ole="">
            <v:imagedata r:id="rId15" o:title=""/>
          </v:shape>
          <w:control r:id="rId16" w:name="CheckBox121" w:shapeid="_x0000_i1039"/>
        </w:object>
      </w:r>
    </w:p>
    <w:p w14:paraId="5131F447" w14:textId="77777777" w:rsidR="00882442" w:rsidRDefault="00882442"/>
    <w:p w14:paraId="0475381D" w14:textId="77777777" w:rsidR="00882442" w:rsidRDefault="00882442"/>
    <w:p w14:paraId="1FF66EBA" w14:textId="77777777" w:rsidR="00882442" w:rsidRDefault="00882442"/>
    <w:p w14:paraId="4C02A645" w14:textId="77777777" w:rsidR="00882442" w:rsidRDefault="00882442"/>
    <w:p w14:paraId="1CB17099" w14:textId="481E05C1" w:rsidR="00882442" w:rsidRDefault="00FD402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创建日期：</w:t>
      </w:r>
      <w:r>
        <w:rPr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</w:rPr>
        <w:t>19年0</w:t>
      </w:r>
      <w:r w:rsidR="00CB4BC2"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月2</w:t>
      </w:r>
      <w:r w:rsidR="00CB4BC2"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日</w:t>
      </w:r>
    </w:p>
    <w:p w14:paraId="5E3954A7" w14:textId="12DD02BD" w:rsidR="00882442" w:rsidRDefault="00FD402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作者：</w:t>
      </w:r>
      <w:r w:rsidR="00CB4BC2">
        <w:rPr>
          <w:rFonts w:hint="eastAsia"/>
          <w:b/>
          <w:sz w:val="28"/>
          <w:szCs w:val="28"/>
        </w:rPr>
        <w:t>华元豪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4394"/>
        <w:gridCol w:w="1418"/>
        <w:gridCol w:w="1751"/>
      </w:tblGrid>
      <w:tr w:rsidR="00882442" w14:paraId="2A518F67" w14:textId="77777777">
        <w:tc>
          <w:tcPr>
            <w:tcW w:w="959" w:type="dxa"/>
          </w:tcPr>
          <w:p w14:paraId="587177EA" w14:textId="77777777" w:rsidR="00882442" w:rsidRDefault="00FD402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4394" w:type="dxa"/>
          </w:tcPr>
          <w:p w14:paraId="14121F68" w14:textId="77777777" w:rsidR="00882442" w:rsidRDefault="00FD402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修改内容</w:t>
            </w:r>
          </w:p>
        </w:tc>
        <w:tc>
          <w:tcPr>
            <w:tcW w:w="1418" w:type="dxa"/>
          </w:tcPr>
          <w:p w14:paraId="164B92A1" w14:textId="77777777" w:rsidR="00882442" w:rsidRDefault="00FD402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修改人</w:t>
            </w:r>
          </w:p>
        </w:tc>
        <w:tc>
          <w:tcPr>
            <w:tcW w:w="1751" w:type="dxa"/>
          </w:tcPr>
          <w:p w14:paraId="6C44E6A7" w14:textId="77777777" w:rsidR="00882442" w:rsidRDefault="00FD402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修改时间</w:t>
            </w:r>
          </w:p>
        </w:tc>
      </w:tr>
      <w:tr w:rsidR="00882442" w14:paraId="2AE12606" w14:textId="77777777">
        <w:tc>
          <w:tcPr>
            <w:tcW w:w="959" w:type="dxa"/>
          </w:tcPr>
          <w:p w14:paraId="15F72A47" w14:textId="77777777" w:rsidR="00882442" w:rsidRDefault="00FD402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</w:t>
            </w:r>
          </w:p>
        </w:tc>
        <w:tc>
          <w:tcPr>
            <w:tcW w:w="4394" w:type="dxa"/>
          </w:tcPr>
          <w:p w14:paraId="461DA0B0" w14:textId="77777777" w:rsidR="00882442" w:rsidRDefault="00FD402B">
            <w:pPr>
              <w:jc w:val="lef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新增</w:t>
            </w:r>
            <w:r>
              <w:rPr>
                <w:b/>
                <w:sz w:val="28"/>
                <w:szCs w:val="28"/>
              </w:rPr>
              <w:t>凤凰玩法功能策划案</w:t>
            </w:r>
          </w:p>
        </w:tc>
        <w:tc>
          <w:tcPr>
            <w:tcW w:w="1418" w:type="dxa"/>
          </w:tcPr>
          <w:p w14:paraId="79AA50EF" w14:textId="14348AEB" w:rsidR="00882442" w:rsidRDefault="00CB4BC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华元豪</w:t>
            </w:r>
          </w:p>
        </w:tc>
        <w:tc>
          <w:tcPr>
            <w:tcW w:w="1751" w:type="dxa"/>
          </w:tcPr>
          <w:p w14:paraId="15EFC83A" w14:textId="7E98E4D3" w:rsidR="00882442" w:rsidRDefault="00FD402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20190</w:t>
            </w:r>
            <w:r w:rsidR="00CB4BC2">
              <w:rPr>
                <w:b/>
                <w:sz w:val="28"/>
                <w:szCs w:val="28"/>
              </w:rPr>
              <w:t>728</w:t>
            </w:r>
          </w:p>
        </w:tc>
      </w:tr>
    </w:tbl>
    <w:p w14:paraId="1A7C7C90" w14:textId="77777777" w:rsidR="00882442" w:rsidRDefault="00882442"/>
    <w:sdt>
      <w:sdtPr>
        <w:rPr>
          <w:rFonts w:ascii="微软雅黑" w:eastAsia="微软雅黑" w:hAnsi="微软雅黑" w:cs="微软雅黑"/>
          <w:color w:val="auto"/>
          <w:kern w:val="2"/>
          <w:sz w:val="21"/>
          <w:szCs w:val="21"/>
          <w:lang w:val="zh-CN"/>
        </w:rPr>
        <w:id w:val="516506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C3659F" w14:textId="77777777" w:rsidR="00882442" w:rsidRDefault="00FD402B">
          <w:pPr>
            <w:pStyle w:val="TOC10"/>
          </w:pPr>
          <w:r>
            <w:rPr>
              <w:lang w:val="zh-CN"/>
            </w:rPr>
            <w:t>目录</w:t>
          </w:r>
        </w:p>
        <w:p w14:paraId="4EBBB53B" w14:textId="0FA19D42" w:rsidR="00EA5A1B" w:rsidRDefault="00FD402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31068" w:history="1">
            <w:r w:rsidR="00EA5A1B" w:rsidRPr="00BB2B06">
              <w:rPr>
                <w:rStyle w:val="ad"/>
                <w:noProof/>
              </w:rPr>
              <w:t>1.功能概述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_Toc13831068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1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122477D2" w14:textId="089A0DD8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69" w:history="1">
            <w:r w:rsidR="00EA5A1B" w:rsidRPr="00BB2B06">
              <w:rPr>
                <w:rStyle w:val="ad"/>
                <w:noProof/>
              </w:rPr>
              <w:t>1.1设计目的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_Toc13831069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2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1C156F89" w14:textId="1FFD500E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0" w:history="1">
            <w:r w:rsidR="00EA5A1B" w:rsidRPr="00BB2B06">
              <w:rPr>
                <w:rStyle w:val="ad"/>
                <w:noProof/>
              </w:rPr>
              <w:t>2.1凤凰BOSS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_Toc13831070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2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7D648FBE" w14:textId="751311BA" w:rsidR="00EA5A1B" w:rsidRDefault="00992DD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1" w:history="1">
            <w:r w:rsidR="00EA5A1B" w:rsidRPr="00BB2B06">
              <w:rPr>
                <w:rStyle w:val="ad"/>
                <w:noProof/>
              </w:rPr>
              <w:t>2.凤凰玩法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_Toc13831071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2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15EB55FA" w14:textId="4074ADC9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2" w:history="1">
            <w:r w:rsidR="00EA5A1B" w:rsidRPr="00BB2B06">
              <w:rPr>
                <w:rStyle w:val="ad"/>
                <w:noProof/>
              </w:rPr>
              <w:t>2.1凤凰入场流程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_Toc13831072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2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004E054E" w14:textId="7DA2A11A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3" w:history="1">
            <w:r w:rsidR="00EA5A1B" w:rsidRPr="00BB2B06">
              <w:rPr>
                <w:rStyle w:val="ad"/>
                <w:noProof/>
              </w:rPr>
              <w:t>2.2凤凰击打流程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_Toc13831073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3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4C2E3EA0" w14:textId="091CDBF1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4" w:history="1">
            <w:r w:rsidR="00EA5A1B" w:rsidRPr="00BB2B06">
              <w:rPr>
                <w:rStyle w:val="ad"/>
                <w:noProof/>
              </w:rPr>
              <w:t>2.3凤凰离场流程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_Toc13831074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3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2525704C" w14:textId="515869BC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5" w:history="1">
            <w:r w:rsidR="00EA5A1B" w:rsidRPr="00BB2B06">
              <w:rPr>
                <w:rStyle w:val="ad"/>
                <w:noProof/>
              </w:rPr>
              <w:t>2.4魔法护盾计算规则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_Toc13831075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4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2851D240" w14:textId="5D9CED59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6" w:history="1">
            <w:r w:rsidR="00EA5A1B" w:rsidRPr="00BB2B06">
              <w:rPr>
                <w:rStyle w:val="ad"/>
                <w:noProof/>
              </w:rPr>
              <w:t>2.5凤凰BOSS击杀规则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_Toc13831076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4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65FBB564" w14:textId="106ECC94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7" w:history="1">
            <w:r w:rsidR="00EA5A1B" w:rsidRPr="00BB2B06">
              <w:rPr>
                <w:rStyle w:val="ad"/>
                <w:noProof/>
              </w:rPr>
              <w:t>2.1.5掉落道具规则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_Toc13831077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4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046ABCDC" w14:textId="5826EFDD" w:rsidR="00EA5A1B" w:rsidRDefault="00992DD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8" w:history="1">
            <w:r w:rsidR="00EA5A1B" w:rsidRPr="00BB2B06">
              <w:rPr>
                <w:rStyle w:val="ad"/>
                <w:noProof/>
              </w:rPr>
              <w:t>3.凤凰奖池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_Toc13831078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4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0DDBFD3F" w14:textId="1634DC42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79" w:history="1">
            <w:r w:rsidR="00EA5A1B" w:rsidRPr="00BB2B06">
              <w:rPr>
                <w:rStyle w:val="ad"/>
                <w:noProof/>
              </w:rPr>
              <w:t>3.2.1奖池UI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_Toc13831079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4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4B8F0BA4" w14:textId="5DB7DA7C" w:rsidR="00EA5A1B" w:rsidRDefault="00992DD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831080" w:history="1">
            <w:r w:rsidR="00EA5A1B" w:rsidRPr="00BB2B06">
              <w:rPr>
                <w:rStyle w:val="ad"/>
                <w:noProof/>
              </w:rPr>
              <w:t>2.2.2奖池二次弹框</w:t>
            </w:r>
            <w:r w:rsidR="00EA5A1B">
              <w:rPr>
                <w:noProof/>
                <w:webHidden/>
              </w:rPr>
              <w:tab/>
            </w:r>
            <w:r w:rsidR="00EA5A1B">
              <w:rPr>
                <w:noProof/>
                <w:webHidden/>
              </w:rPr>
              <w:fldChar w:fldCharType="begin"/>
            </w:r>
            <w:r w:rsidR="00EA5A1B">
              <w:rPr>
                <w:noProof/>
                <w:webHidden/>
              </w:rPr>
              <w:instrText xml:space="preserve"> PAGEREF _Toc13831080 \h </w:instrText>
            </w:r>
            <w:r w:rsidR="00EA5A1B">
              <w:rPr>
                <w:noProof/>
                <w:webHidden/>
              </w:rPr>
            </w:r>
            <w:r w:rsidR="00EA5A1B">
              <w:rPr>
                <w:noProof/>
                <w:webHidden/>
              </w:rPr>
              <w:fldChar w:fldCharType="separate"/>
            </w:r>
            <w:r w:rsidR="00EA5A1B">
              <w:rPr>
                <w:noProof/>
                <w:webHidden/>
              </w:rPr>
              <w:t>5</w:t>
            </w:r>
            <w:r w:rsidR="00EA5A1B">
              <w:rPr>
                <w:noProof/>
                <w:webHidden/>
              </w:rPr>
              <w:fldChar w:fldCharType="end"/>
            </w:r>
          </w:hyperlink>
        </w:p>
        <w:p w14:paraId="1DB6E750" w14:textId="4B9C8589" w:rsidR="00882442" w:rsidRDefault="00FD402B">
          <w:r>
            <w:rPr>
              <w:b/>
              <w:bCs/>
              <w:lang w:val="zh-CN"/>
            </w:rPr>
            <w:fldChar w:fldCharType="end"/>
          </w:r>
        </w:p>
      </w:sdtContent>
    </w:sdt>
    <w:p w14:paraId="0CD4B35E" w14:textId="52344217" w:rsidR="00882442" w:rsidRDefault="00882442"/>
    <w:p w14:paraId="39D85003" w14:textId="77777777" w:rsidR="00DF6053" w:rsidRDefault="00DF6053"/>
    <w:p w14:paraId="417036B9" w14:textId="4DE49D65" w:rsidR="005B5394" w:rsidRDefault="005B5394"/>
    <w:p w14:paraId="56770CB9" w14:textId="2E88AAB9" w:rsidR="005B5394" w:rsidRDefault="005B5394"/>
    <w:p w14:paraId="4C0A4E27" w14:textId="5E49722E" w:rsidR="005B5394" w:rsidRDefault="005B5394"/>
    <w:p w14:paraId="42AE2B8C" w14:textId="3F65B677" w:rsidR="005B5394" w:rsidRDefault="005B5394"/>
    <w:p w14:paraId="3C15CB93" w14:textId="77777777" w:rsidR="005B5394" w:rsidRDefault="005B5394"/>
    <w:p w14:paraId="56F1E5AE" w14:textId="77777777" w:rsidR="00882442" w:rsidRDefault="00FD402B">
      <w:pPr>
        <w:pStyle w:val="1"/>
      </w:pPr>
      <w:bookmarkStart w:id="0" w:name="_Toc13831068"/>
      <w:r>
        <w:rPr>
          <w:rFonts w:hint="eastAsia"/>
        </w:rPr>
        <w:lastRenderedPageBreak/>
        <w:t>1.功能概述</w:t>
      </w:r>
      <w:bookmarkEnd w:id="0"/>
    </w:p>
    <w:p w14:paraId="19051775" w14:textId="77777777" w:rsidR="00882442" w:rsidRDefault="00FD402B">
      <w:pPr>
        <w:pStyle w:val="2"/>
      </w:pPr>
      <w:bookmarkStart w:id="1" w:name="_Toc13831069"/>
      <w:r>
        <w:rPr>
          <w:rFonts w:hint="eastAsia"/>
        </w:rPr>
        <w:t>1.1设计目的</w:t>
      </w:r>
      <w:bookmarkEnd w:id="1"/>
    </w:p>
    <w:p w14:paraId="7361B5C6" w14:textId="77777777" w:rsidR="00882442" w:rsidRDefault="00FD402B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通过击杀BOSS，消耗大量金币，获得可交易货币，并且有机会捞到奖池</w:t>
      </w:r>
    </w:p>
    <w:p w14:paraId="068757B5" w14:textId="77777777" w:rsidR="00882442" w:rsidRDefault="00882442"/>
    <w:p w14:paraId="113C6817" w14:textId="0B9BE5CC" w:rsidR="00882442" w:rsidRDefault="00992DD0">
      <w:pPr>
        <w:pStyle w:val="2"/>
      </w:pPr>
      <w:bookmarkStart w:id="2" w:name="_Toc13831070"/>
      <w:r>
        <w:t>1</w:t>
      </w:r>
      <w:r w:rsidR="00FD402B">
        <w:rPr>
          <w:rFonts w:hint="eastAsia"/>
        </w:rPr>
        <w:t>.</w:t>
      </w:r>
      <w:r>
        <w:t>2</w:t>
      </w:r>
      <w:r w:rsidR="00FD402B">
        <w:rPr>
          <w:rFonts w:hint="eastAsia"/>
        </w:rPr>
        <w:t>凤凰BOSS</w:t>
      </w:r>
      <w:bookmarkEnd w:id="2"/>
    </w:p>
    <w:p w14:paraId="0E1FBD2B" w14:textId="523070F4" w:rsidR="00882442" w:rsidRDefault="00FD402B">
      <w:pPr>
        <w:pStyle w:val="af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ID：</w:t>
      </w:r>
      <w:r w:rsidR="00CB4BC2">
        <w:rPr>
          <w:color w:val="FF0000"/>
        </w:rPr>
        <w:t>XXX</w:t>
      </w:r>
      <w:r>
        <w:rPr>
          <w:rFonts w:hint="eastAsia"/>
        </w:rPr>
        <w:t>（暂定）</w:t>
      </w:r>
    </w:p>
    <w:p w14:paraId="6999E75F" w14:textId="79031CB3" w:rsidR="00882442" w:rsidRDefault="00FD402B" w:rsidP="00CB4BC2">
      <w:pPr>
        <w:pStyle w:val="af"/>
        <w:numPr>
          <w:ilvl w:val="0"/>
          <w:numId w:val="2"/>
        </w:numPr>
        <w:ind w:firstLineChars="0"/>
      </w:pPr>
      <w:r w:rsidRPr="00CB4BC2">
        <w:rPr>
          <w:rFonts w:hint="eastAsia"/>
          <w:color w:val="FF0000"/>
        </w:rPr>
        <w:t>样式：</w:t>
      </w:r>
      <w:r w:rsidR="00CB4BC2">
        <w:rPr>
          <w:rFonts w:hint="eastAsia"/>
        </w:rPr>
        <w:t>同单包捕鱼凤凰</w:t>
      </w:r>
    </w:p>
    <w:p w14:paraId="0770ED40" w14:textId="055355BB" w:rsidR="00992DD0" w:rsidRPr="00992DD0" w:rsidRDefault="00992DD0" w:rsidP="00CB4BC2">
      <w:pPr>
        <w:pStyle w:val="af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经典场：高级房和大师房出现</w:t>
      </w:r>
    </w:p>
    <w:p w14:paraId="3B2862FD" w14:textId="1842094B" w:rsidR="00992DD0" w:rsidRDefault="00992DD0" w:rsidP="00992DD0">
      <w:pPr>
        <w:pStyle w:val="af"/>
        <w:ind w:left="1140" w:firstLineChars="0" w:firstLine="0"/>
        <w:rPr>
          <w:rFonts w:hint="eastAsia"/>
        </w:rPr>
      </w:pPr>
    </w:p>
    <w:p w14:paraId="549F23C1" w14:textId="26A7B09A" w:rsidR="00992DD0" w:rsidRDefault="00992DD0" w:rsidP="00992DD0">
      <w:pPr>
        <w:pStyle w:val="2"/>
        <w:rPr>
          <w:rFonts w:hint="eastAsia"/>
        </w:rPr>
      </w:pP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大厅奖池显示</w:t>
      </w:r>
    </w:p>
    <w:p w14:paraId="2A4DBF45" w14:textId="0BB64923" w:rsidR="00EA5A1B" w:rsidRDefault="00992DD0" w:rsidP="00EA5A1B">
      <w:pPr>
        <w:pStyle w:val="af"/>
      </w:pPr>
      <w:r>
        <w:rPr>
          <w:noProof/>
        </w:rPr>
        <w:drawing>
          <wp:inline distT="0" distB="0" distL="0" distR="0" wp14:anchorId="03F8CBE2" wp14:editId="5827D8D5">
            <wp:extent cx="1734818" cy="22581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5669" cy="227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6A73" w14:textId="2C0E2E74" w:rsidR="00992DD0" w:rsidRDefault="00992DD0" w:rsidP="00992DD0">
      <w:pPr>
        <w:pStyle w:val="af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高级房和大师房 新增奖池界面与游戏中凤凰B</w:t>
      </w:r>
      <w:r>
        <w:t>OSS</w:t>
      </w:r>
      <w:r>
        <w:rPr>
          <w:rFonts w:hint="eastAsia"/>
        </w:rPr>
        <w:t>奖池同比</w:t>
      </w:r>
      <w:bookmarkStart w:id="3" w:name="_GoBack"/>
      <w:bookmarkEnd w:id="3"/>
    </w:p>
    <w:p w14:paraId="302EF396" w14:textId="77777777" w:rsidR="00EA5A1B" w:rsidRDefault="00EA5A1B" w:rsidP="00EA5A1B">
      <w:pPr>
        <w:pStyle w:val="1"/>
      </w:pPr>
      <w:bookmarkStart w:id="4" w:name="_Toc13831071"/>
      <w:r>
        <w:rPr>
          <w:rFonts w:hint="eastAsia"/>
        </w:rPr>
        <w:t>2.凤凰玩法</w:t>
      </w:r>
      <w:bookmarkEnd w:id="4"/>
    </w:p>
    <w:p w14:paraId="6F1B944F" w14:textId="46FA59DB" w:rsidR="00882442" w:rsidRDefault="00FD402B">
      <w:pPr>
        <w:pStyle w:val="2"/>
      </w:pPr>
      <w:bookmarkStart w:id="5" w:name="_4.2.1美人鱼入场流程"/>
      <w:bookmarkStart w:id="6" w:name="_Toc13831072"/>
      <w:bookmarkEnd w:id="5"/>
      <w:r>
        <w:rPr>
          <w:rFonts w:hint="eastAsia"/>
        </w:rPr>
        <w:t>2.1</w:t>
      </w:r>
      <w:r>
        <w:rPr>
          <w:rFonts w:hint="eastAsia"/>
          <w:color w:val="FF0000"/>
        </w:rPr>
        <w:t>凤凰入场流程</w:t>
      </w:r>
      <w:bookmarkEnd w:id="6"/>
    </w:p>
    <w:p w14:paraId="046C5833" w14:textId="6385C1E7" w:rsidR="00CB4BC2" w:rsidRDefault="00CB4BC2" w:rsidP="00CB4BC2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出现前，B</w:t>
      </w:r>
      <w:r>
        <w:t>OSS</w:t>
      </w:r>
      <w:r>
        <w:rPr>
          <w:rFonts w:hint="eastAsia"/>
        </w:rPr>
        <w:t>即将出现I</w:t>
      </w:r>
      <w:r>
        <w:t>CON</w:t>
      </w:r>
      <w:r>
        <w:rPr>
          <w:rFonts w:hint="eastAsia"/>
        </w:rPr>
        <w:t>，并倒计时</w:t>
      </w:r>
    </w:p>
    <w:p w14:paraId="1D6CA16C" w14:textId="195802D7" w:rsidR="005911A7" w:rsidRDefault="005911A7" w:rsidP="005911A7">
      <w:pPr>
        <w:pStyle w:val="af"/>
        <w:ind w:leftChars="238" w:left="500" w:firstLineChars="0" w:firstLine="0"/>
      </w:pPr>
      <w:r>
        <w:rPr>
          <w:noProof/>
        </w:rPr>
        <w:lastRenderedPageBreak/>
        <w:drawing>
          <wp:inline distT="0" distB="0" distL="0" distR="0" wp14:anchorId="4E9283ED" wp14:editId="2E6EBA77">
            <wp:extent cx="5274310" cy="2969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C44D" w14:textId="42610478" w:rsidR="005911A7" w:rsidRDefault="005911A7" w:rsidP="005911A7">
      <w:pPr>
        <w:pStyle w:val="af"/>
        <w:numPr>
          <w:ilvl w:val="0"/>
          <w:numId w:val="22"/>
        </w:numPr>
        <w:ind w:firstLineChars="0"/>
      </w:pPr>
      <w:r>
        <w:rPr>
          <w:rFonts w:hint="eastAsia"/>
        </w:rPr>
        <w:t>凤凰B</w:t>
      </w:r>
      <w:r>
        <w:t>OSS</w:t>
      </w:r>
      <w:r>
        <w:rPr>
          <w:rFonts w:hint="eastAsia"/>
        </w:rPr>
        <w:t>出现时间：每个小时整点出现一次</w:t>
      </w:r>
    </w:p>
    <w:p w14:paraId="7411802A" w14:textId="6A7EBB7E" w:rsidR="005911A7" w:rsidRDefault="00AD49F9" w:rsidP="005911A7">
      <w:pPr>
        <w:pStyle w:val="af"/>
        <w:numPr>
          <w:ilvl w:val="0"/>
          <w:numId w:val="22"/>
        </w:numPr>
        <w:ind w:firstLineChars="0"/>
      </w:pPr>
      <w:r>
        <w:rPr>
          <w:rFonts w:hint="eastAsia"/>
        </w:rPr>
        <w:t>持续</w:t>
      </w:r>
      <w:r w:rsidR="005911A7">
        <w:rPr>
          <w:rFonts w:hint="eastAsia"/>
        </w:rPr>
        <w:t>时间：5分钟（可配置）</w:t>
      </w:r>
    </w:p>
    <w:p w14:paraId="2A44FDBB" w14:textId="5F7792FA" w:rsidR="00783B0B" w:rsidRDefault="00783B0B" w:rsidP="005911A7">
      <w:pPr>
        <w:pStyle w:val="af"/>
        <w:numPr>
          <w:ilvl w:val="0"/>
          <w:numId w:val="22"/>
        </w:numPr>
        <w:ind w:firstLineChars="0"/>
      </w:pPr>
      <w:r>
        <w:rPr>
          <w:rFonts w:hint="eastAsia"/>
        </w:rPr>
        <w:t>即将出现B</w:t>
      </w:r>
      <w:r>
        <w:t>OSS</w:t>
      </w:r>
      <w:r>
        <w:rPr>
          <w:rFonts w:hint="eastAsia"/>
        </w:rPr>
        <w:t>：倒计时</w:t>
      </w:r>
      <w:r w:rsidR="00AD49F9">
        <w:t>5</w:t>
      </w:r>
      <w:r>
        <w:rPr>
          <w:rFonts w:hint="eastAsia"/>
        </w:rPr>
        <w:t>分钟</w:t>
      </w:r>
      <w:r w:rsidR="005E2907">
        <w:rPr>
          <w:rFonts w:hint="eastAsia"/>
        </w:rPr>
        <w:t>（可配置）</w:t>
      </w:r>
    </w:p>
    <w:p w14:paraId="29D03952" w14:textId="77777777" w:rsidR="006D5EF6" w:rsidRDefault="006D5EF6" w:rsidP="006D5EF6">
      <w:pPr>
        <w:pStyle w:val="af"/>
        <w:ind w:left="1549" w:firstLineChars="0" w:firstLine="0"/>
      </w:pPr>
    </w:p>
    <w:p w14:paraId="101587DF" w14:textId="6A6D80AB" w:rsidR="00882442" w:rsidRDefault="00CB4BC2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凤凰B</w:t>
      </w:r>
      <w:r>
        <w:t>OSS</w:t>
      </w:r>
      <w:r w:rsidR="005911A7">
        <w:rPr>
          <w:rFonts w:hint="eastAsia"/>
        </w:rPr>
        <w:t>出现</w:t>
      </w:r>
    </w:p>
    <w:p w14:paraId="250A4284" w14:textId="03DA9DB7" w:rsidR="00882442" w:rsidRDefault="00CB4BC2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出场前鱼潮气泡清除场面上所有海鱼</w:t>
      </w:r>
    </w:p>
    <w:p w14:paraId="74E1255B" w14:textId="18F40D0C" w:rsidR="005911A7" w:rsidRDefault="005911A7" w:rsidP="005911A7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凤凰B</w:t>
      </w:r>
      <w:r>
        <w:t>OSS</w:t>
      </w:r>
      <w:r>
        <w:rPr>
          <w:rFonts w:hint="eastAsia"/>
        </w:rPr>
        <w:t>来袭</w:t>
      </w:r>
    </w:p>
    <w:p w14:paraId="65A54905" w14:textId="1EF53EDF" w:rsidR="005911A7" w:rsidRDefault="005911A7" w:rsidP="006D5EF6">
      <w:pPr>
        <w:pStyle w:val="af"/>
        <w:ind w:leftChars="543" w:left="1140" w:firstLineChars="0" w:firstLine="0"/>
      </w:pPr>
      <w:r>
        <w:rPr>
          <w:noProof/>
        </w:rPr>
        <w:drawing>
          <wp:inline distT="0" distB="0" distL="0" distR="0" wp14:anchorId="62B0ABDB" wp14:editId="55DC4280">
            <wp:extent cx="3691170" cy="20673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7028" cy="20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60BC" w14:textId="6D9C6ED8" w:rsidR="005911A7" w:rsidRDefault="005911A7" w:rsidP="005911A7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获得道具：根据B</w:t>
      </w:r>
      <w:r>
        <w:t>OSS</w:t>
      </w:r>
      <w:r>
        <w:rPr>
          <w:rFonts w:hint="eastAsia"/>
        </w:rPr>
        <w:t>掉落道具显示</w:t>
      </w:r>
    </w:p>
    <w:p w14:paraId="15A686E4" w14:textId="6763DC24" w:rsidR="00882442" w:rsidRDefault="00FD402B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播放凤凰登场提示</w:t>
      </w:r>
    </w:p>
    <w:p w14:paraId="7D013302" w14:textId="606C2AAD" w:rsidR="00CB4BC2" w:rsidRDefault="00CB4BC2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捕鱼时时彩替换成凤凰奖池</w:t>
      </w:r>
    </w:p>
    <w:p w14:paraId="30AE1FFE" w14:textId="5F4DDA37" w:rsidR="00180D37" w:rsidRDefault="00180D37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隐藏弹头乐园奖池</w:t>
      </w:r>
    </w:p>
    <w:p w14:paraId="30919080" w14:textId="2FD99174" w:rsidR="00882442" w:rsidRDefault="00FD402B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先播放凤凰出场动画，渐隐出现气泡，同时展现护盾值，再在玩法面板下面下拉出倒计时，显示凤凰离场的剩余时间</w:t>
      </w:r>
    </w:p>
    <w:p w14:paraId="48ADD8B8" w14:textId="3C0A8909" w:rsidR="00180D37" w:rsidRDefault="00180D37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关闭加速</w:t>
      </w:r>
      <w:r w:rsidR="00783B0B">
        <w:rPr>
          <w:rFonts w:hint="eastAsia"/>
        </w:rPr>
        <w:t>、鱼币功能</w:t>
      </w:r>
    </w:p>
    <w:p w14:paraId="1BA381F6" w14:textId="416F4F8C" w:rsidR="00783B0B" w:rsidRDefault="00783B0B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关闭房间水池库几率，采用新对赌机制判定</w:t>
      </w:r>
      <w:r w:rsidR="005B5394">
        <w:rPr>
          <w:rFonts w:hint="eastAsia"/>
        </w:rPr>
        <w:t>，房间抽水机制正常计算</w:t>
      </w:r>
    </w:p>
    <w:p w14:paraId="0A8B5B2D" w14:textId="7F2E8D40" w:rsidR="00AD49F9" w:rsidRDefault="00AD49F9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使用鱼币的玩家</w:t>
      </w:r>
      <w:r w:rsidR="005E2907">
        <w:rPr>
          <w:rFonts w:hint="eastAsia"/>
        </w:rPr>
        <w:t>B</w:t>
      </w:r>
      <w:r w:rsidR="005E2907">
        <w:t>OSS</w:t>
      </w:r>
      <w:r w:rsidR="005E2907">
        <w:rPr>
          <w:rFonts w:hint="eastAsia"/>
        </w:rPr>
        <w:t>出现少于1分钟时出现提示框</w:t>
      </w:r>
      <w:r>
        <w:rPr>
          <w:rFonts w:hint="eastAsia"/>
        </w:rPr>
        <w:t>，</w:t>
      </w:r>
      <w:r w:rsidR="005B5394">
        <w:rPr>
          <w:rFonts w:hint="eastAsia"/>
        </w:rPr>
        <w:t>跳出弹框点击确定</w:t>
      </w:r>
      <w:r w:rsidR="005B5394">
        <w:rPr>
          <w:rFonts w:hint="eastAsia"/>
        </w:rPr>
        <w:lastRenderedPageBreak/>
        <w:t>按钮后，</w:t>
      </w:r>
      <w:r>
        <w:rPr>
          <w:rFonts w:hint="eastAsia"/>
        </w:rPr>
        <w:t>切换成积分</w:t>
      </w:r>
    </w:p>
    <w:p w14:paraId="7B180A0E" w14:textId="08E64883" w:rsidR="005E2907" w:rsidRDefault="005E2907" w:rsidP="005E2907">
      <w:pPr>
        <w:pStyle w:val="af"/>
        <w:ind w:leftChars="314" w:left="659" w:firstLineChars="0" w:firstLine="0"/>
      </w:pPr>
      <w:r>
        <w:rPr>
          <w:noProof/>
        </w:rPr>
        <w:drawing>
          <wp:inline distT="0" distB="0" distL="0" distR="0" wp14:anchorId="7C0ACBD2" wp14:editId="453A3A6A">
            <wp:extent cx="4857143" cy="184761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8DDA" w14:textId="2DAD4D85" w:rsidR="00DC0F5D" w:rsidRDefault="00DC0F5D" w:rsidP="00DC0F5D">
      <w:pPr>
        <w:pStyle w:val="af"/>
        <w:numPr>
          <w:ilvl w:val="0"/>
          <w:numId w:val="28"/>
        </w:numPr>
        <w:ind w:firstLineChars="0"/>
      </w:pPr>
      <w:r>
        <w:rPr>
          <w:rFonts w:hint="eastAsia"/>
        </w:rPr>
        <w:t>点击确定按钮：关闭弹框</w:t>
      </w:r>
    </w:p>
    <w:p w14:paraId="6C83ABB9" w14:textId="240488CF" w:rsidR="00DC0F5D" w:rsidRDefault="00DC0F5D" w:rsidP="00DC0F5D">
      <w:pPr>
        <w:pStyle w:val="af"/>
        <w:numPr>
          <w:ilvl w:val="0"/>
          <w:numId w:val="28"/>
        </w:numPr>
        <w:ind w:firstLineChars="0"/>
      </w:pPr>
      <w:r>
        <w:rPr>
          <w:rFonts w:hint="eastAsia"/>
        </w:rPr>
        <w:t>温馨提示：</w:t>
      </w:r>
      <w:r w:rsidRPr="00DC0F5D">
        <w:rPr>
          <w:rFonts w:hint="eastAsia"/>
        </w:rPr>
        <w:t>凤凰</w:t>
      </w:r>
      <w:r w:rsidRPr="00DC0F5D">
        <w:t>BOSS即将出现，凤凰BOSS只能使用积分发射子弹</w:t>
      </w:r>
    </w:p>
    <w:p w14:paraId="7081511C" w14:textId="4510109E" w:rsidR="00DC0F5D" w:rsidRDefault="00DC0F5D" w:rsidP="00DC0F5D">
      <w:pPr>
        <w:pStyle w:val="af"/>
        <w:ind w:left="1680" w:firstLineChars="0" w:firstLine="0"/>
      </w:pPr>
    </w:p>
    <w:p w14:paraId="145A4602" w14:textId="663C6E93" w:rsidR="00DC0F5D" w:rsidRDefault="00DC0F5D" w:rsidP="00DC0F5D">
      <w:pPr>
        <w:pStyle w:val="af"/>
        <w:ind w:left="1680" w:firstLineChars="0" w:firstLine="0"/>
      </w:pPr>
    </w:p>
    <w:p w14:paraId="376AF1EB" w14:textId="1CCF8928" w:rsidR="00DC0F5D" w:rsidRDefault="00DC0F5D" w:rsidP="00DC0F5D">
      <w:pPr>
        <w:pStyle w:val="af"/>
        <w:ind w:left="1680" w:firstLineChars="0" w:firstLine="0"/>
      </w:pPr>
    </w:p>
    <w:p w14:paraId="60CD93A1" w14:textId="49A567FF" w:rsidR="00DC0F5D" w:rsidRDefault="00DC0F5D" w:rsidP="00DC0F5D">
      <w:pPr>
        <w:pStyle w:val="af"/>
        <w:ind w:left="1680" w:firstLineChars="0" w:firstLine="0"/>
      </w:pPr>
    </w:p>
    <w:p w14:paraId="699379AD" w14:textId="59AFCC18" w:rsidR="00DC0F5D" w:rsidRDefault="00DC0F5D" w:rsidP="00DC0F5D">
      <w:pPr>
        <w:pStyle w:val="af"/>
        <w:ind w:left="1680" w:firstLineChars="0" w:firstLine="0"/>
      </w:pPr>
    </w:p>
    <w:p w14:paraId="4835A449" w14:textId="4CEC701E" w:rsidR="00DC0F5D" w:rsidRDefault="00DC0F5D" w:rsidP="00DC0F5D">
      <w:pPr>
        <w:pStyle w:val="af"/>
        <w:ind w:left="1680" w:firstLineChars="0" w:firstLine="0"/>
      </w:pPr>
    </w:p>
    <w:p w14:paraId="25960272" w14:textId="06E89733" w:rsidR="00DC0F5D" w:rsidRDefault="00DC0F5D" w:rsidP="00DC0F5D">
      <w:pPr>
        <w:pStyle w:val="af"/>
        <w:ind w:left="1680" w:firstLineChars="0" w:firstLine="0"/>
      </w:pPr>
    </w:p>
    <w:p w14:paraId="23FD3374" w14:textId="43ABBE42" w:rsidR="00DC0F5D" w:rsidRDefault="00DC0F5D" w:rsidP="00DC0F5D">
      <w:pPr>
        <w:pStyle w:val="af"/>
        <w:ind w:left="1680" w:firstLineChars="0" w:firstLine="0"/>
      </w:pPr>
    </w:p>
    <w:p w14:paraId="2EAED101" w14:textId="77777777" w:rsidR="00DC0F5D" w:rsidRDefault="00DC0F5D" w:rsidP="00DC0F5D">
      <w:pPr>
        <w:pStyle w:val="af"/>
        <w:ind w:left="1680" w:firstLineChars="0" w:firstLine="0"/>
      </w:pPr>
    </w:p>
    <w:p w14:paraId="299FB3C6" w14:textId="4D613245" w:rsidR="005E2907" w:rsidRDefault="005E2907">
      <w:pPr>
        <w:pStyle w:val="af"/>
        <w:numPr>
          <w:ilvl w:val="0"/>
          <w:numId w:val="5"/>
        </w:numPr>
        <w:ind w:firstLineChars="0"/>
      </w:pPr>
      <w:r w:rsidRPr="00DC0F5D">
        <w:rPr>
          <w:rFonts w:hint="eastAsia"/>
          <w:color w:val="FF0000"/>
        </w:rPr>
        <w:t>首次玩家出现凤凰</w:t>
      </w:r>
      <w:r w:rsidR="00DC0F5D" w:rsidRPr="00DC0F5D">
        <w:rPr>
          <w:rFonts w:hint="eastAsia"/>
          <w:color w:val="FF0000"/>
        </w:rPr>
        <w:t>B</w:t>
      </w:r>
      <w:r w:rsidR="00DC0F5D" w:rsidRPr="00DC0F5D">
        <w:rPr>
          <w:color w:val="FF0000"/>
        </w:rPr>
        <w:t>OSS</w:t>
      </w:r>
      <w:r w:rsidR="00DC0F5D" w:rsidRPr="00DC0F5D">
        <w:rPr>
          <w:rFonts w:hint="eastAsia"/>
          <w:color w:val="FF0000"/>
        </w:rPr>
        <w:t>时</w:t>
      </w:r>
      <w:r w:rsidRPr="00DC0F5D">
        <w:rPr>
          <w:rFonts w:hint="eastAsia"/>
          <w:color w:val="FF0000"/>
        </w:rPr>
        <w:t>弹出新手</w:t>
      </w:r>
      <w:r w:rsidR="00DC0F5D" w:rsidRPr="00DC0F5D">
        <w:rPr>
          <w:rFonts w:hint="eastAsia"/>
          <w:color w:val="FF0000"/>
        </w:rPr>
        <w:t>引导</w:t>
      </w:r>
      <w:r>
        <w:rPr>
          <w:rFonts w:hint="eastAsia"/>
        </w:rPr>
        <w:t>：</w:t>
      </w:r>
      <w:r w:rsidR="00DC0F5D">
        <w:rPr>
          <w:rFonts w:hint="eastAsia"/>
        </w:rPr>
        <w:t>（只弹框一次）</w:t>
      </w:r>
    </w:p>
    <w:p w14:paraId="039D747C" w14:textId="24D25344" w:rsidR="00882442" w:rsidRDefault="00DC0F5D">
      <w:pPr>
        <w:pStyle w:val="af"/>
        <w:ind w:left="1140" w:firstLineChars="0" w:firstLine="0"/>
      </w:pPr>
      <w:r>
        <w:rPr>
          <w:noProof/>
        </w:rPr>
        <w:drawing>
          <wp:inline distT="0" distB="0" distL="0" distR="0" wp14:anchorId="49B775FA" wp14:editId="77758D3A">
            <wp:extent cx="3236180" cy="2099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6180" cy="20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1525" w14:textId="6FEC9278" w:rsidR="00DC0F5D" w:rsidRDefault="00DC0F5D" w:rsidP="00DC0F5D">
      <w:pPr>
        <w:pStyle w:val="af"/>
        <w:numPr>
          <w:ilvl w:val="0"/>
          <w:numId w:val="29"/>
        </w:numPr>
        <w:ind w:firstLineChars="0"/>
      </w:pPr>
      <w:r>
        <w:rPr>
          <w:rFonts w:hint="eastAsia"/>
        </w:rPr>
        <w:t>点击确定按钮：关闭弹框</w:t>
      </w:r>
    </w:p>
    <w:p w14:paraId="01F565BB" w14:textId="5B5EEB9A" w:rsidR="00DC0F5D" w:rsidRDefault="00DC0F5D" w:rsidP="00DC0F5D">
      <w:pPr>
        <w:pStyle w:val="af"/>
        <w:numPr>
          <w:ilvl w:val="0"/>
          <w:numId w:val="29"/>
        </w:numPr>
        <w:ind w:firstLineChars="0"/>
      </w:pPr>
      <w:r>
        <w:rPr>
          <w:rFonts w:hint="eastAsia"/>
        </w:rPr>
        <w:t>引导内容：</w:t>
      </w:r>
    </w:p>
    <w:p w14:paraId="63816895" w14:textId="1FE34269" w:rsidR="00DC0F5D" w:rsidRDefault="00DC0F5D" w:rsidP="00DC0F5D">
      <w:pPr>
        <w:pStyle w:val="af"/>
        <w:numPr>
          <w:ilvl w:val="0"/>
          <w:numId w:val="30"/>
        </w:numPr>
        <w:ind w:firstLineChars="0"/>
      </w:pPr>
      <w:r w:rsidRPr="00DC0F5D">
        <w:t>1、击杀BOSS可以获得20%奖池</w:t>
      </w:r>
    </w:p>
    <w:p w14:paraId="6C777083" w14:textId="66FAD09C" w:rsidR="00DC0F5D" w:rsidRDefault="00DC0F5D" w:rsidP="00DC0F5D">
      <w:pPr>
        <w:pStyle w:val="af"/>
        <w:numPr>
          <w:ilvl w:val="0"/>
          <w:numId w:val="30"/>
        </w:numPr>
        <w:ind w:firstLineChars="0"/>
      </w:pPr>
      <w:r w:rsidRPr="00DC0F5D">
        <w:t>2、击杀BOSS</w:t>
      </w:r>
      <w:r>
        <w:rPr>
          <w:rFonts w:hint="eastAsia"/>
        </w:rPr>
        <w:t>可</w:t>
      </w:r>
      <w:r w:rsidRPr="00DC0F5D">
        <w:t>获得弹头</w:t>
      </w:r>
    </w:p>
    <w:p w14:paraId="3F21E6E9" w14:textId="4A3F0783" w:rsidR="00DC0F5D" w:rsidRDefault="00DC0F5D" w:rsidP="00DC0F5D">
      <w:pPr>
        <w:pStyle w:val="af"/>
        <w:numPr>
          <w:ilvl w:val="0"/>
          <w:numId w:val="30"/>
        </w:numPr>
        <w:ind w:firstLineChars="0"/>
      </w:pPr>
      <w:r w:rsidRPr="00DC0F5D">
        <w:t>3、攻击</w:t>
      </w:r>
      <w:r>
        <w:rPr>
          <w:rFonts w:hint="eastAsia"/>
        </w:rPr>
        <w:t>B</w:t>
      </w:r>
      <w:r>
        <w:t>OSS</w:t>
      </w:r>
      <w:r w:rsidRPr="00DC0F5D">
        <w:t>子弹会有小额部分累计到奖池</w:t>
      </w:r>
    </w:p>
    <w:p w14:paraId="37CBB1D3" w14:textId="77777777" w:rsidR="00DC0F5D" w:rsidRDefault="00DC0F5D" w:rsidP="00DC0F5D">
      <w:pPr>
        <w:pStyle w:val="af"/>
        <w:ind w:left="1980" w:firstLineChars="0" w:firstLine="0"/>
      </w:pPr>
    </w:p>
    <w:p w14:paraId="4A8A590A" w14:textId="36E71FE7" w:rsidR="00882442" w:rsidRDefault="00FD402B">
      <w:pPr>
        <w:pStyle w:val="2"/>
      </w:pPr>
      <w:bookmarkStart w:id="7" w:name="_4.2.2美人鱼击打流程"/>
      <w:bookmarkStart w:id="8" w:name="_Toc13831073"/>
      <w:bookmarkEnd w:id="7"/>
      <w:r>
        <w:rPr>
          <w:rFonts w:hint="eastAsia"/>
        </w:rPr>
        <w:t>2.2</w:t>
      </w:r>
      <w:r>
        <w:rPr>
          <w:rFonts w:hint="eastAsia"/>
          <w:color w:val="FF0000"/>
        </w:rPr>
        <w:t>凤凰击打流程</w:t>
      </w:r>
      <w:bookmarkEnd w:id="8"/>
    </w:p>
    <w:p w14:paraId="3886C3FA" w14:textId="77777777" w:rsidR="00882442" w:rsidRDefault="00FD402B">
      <w:pPr>
        <w:pStyle w:val="af"/>
        <w:numPr>
          <w:ilvl w:val="0"/>
          <w:numId w:val="6"/>
        </w:numPr>
        <w:ind w:firstLineChars="0"/>
      </w:pPr>
      <w:r>
        <w:rPr>
          <w:rFonts w:hint="eastAsia"/>
          <w:color w:val="FF0000"/>
        </w:rPr>
        <w:lastRenderedPageBreak/>
        <w:t>第一阶段：击打凤凰护盾</w:t>
      </w:r>
    </w:p>
    <w:p w14:paraId="25192484" w14:textId="77777777" w:rsidR="00882442" w:rsidRDefault="00FD402B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玩家使用普通子弹能降低护盾值</w:t>
      </w:r>
    </w:p>
    <w:p w14:paraId="50E6B143" w14:textId="00CDBD9E" w:rsidR="00882442" w:rsidRDefault="00FD402B" w:rsidP="005B5394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护盾值为0时，</w:t>
      </w:r>
      <w:r w:rsidR="00180D37">
        <w:rPr>
          <w:rFonts w:hint="eastAsia"/>
        </w:rPr>
        <w:t>护盾击破</w:t>
      </w:r>
      <w:r w:rsidR="005B5394">
        <w:rPr>
          <w:rFonts w:hint="eastAsia"/>
        </w:rPr>
        <w:t>可以开始攻击凤凰B</w:t>
      </w:r>
      <w:r w:rsidR="005B5394">
        <w:t>OSS</w:t>
      </w:r>
      <w:r w:rsidR="00180D37">
        <w:t xml:space="preserve"> </w:t>
      </w:r>
    </w:p>
    <w:p w14:paraId="3D2B3680" w14:textId="77777777" w:rsidR="00882442" w:rsidRDefault="00FD402B">
      <w:pPr>
        <w:pStyle w:val="af"/>
        <w:numPr>
          <w:ilvl w:val="0"/>
          <w:numId w:val="6"/>
        </w:numPr>
        <w:ind w:firstLineChars="0"/>
      </w:pPr>
      <w:r>
        <w:rPr>
          <w:rFonts w:hint="eastAsia"/>
          <w:color w:val="FF0000"/>
        </w:rPr>
        <w:t>第二阶段：击打凤凰</w:t>
      </w:r>
    </w:p>
    <w:p w14:paraId="3DD69A33" w14:textId="77777777" w:rsidR="00882442" w:rsidRDefault="00FD402B">
      <w:pPr>
        <w:pStyle w:val="af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</w:rPr>
        <w:t>玩家使用普通子弹击击杀凤凰BOSS</w:t>
      </w:r>
    </w:p>
    <w:p w14:paraId="6CE67E3A" w14:textId="77777777" w:rsidR="00882442" w:rsidRDefault="00882442">
      <w:pPr>
        <w:pStyle w:val="af"/>
        <w:ind w:left="1500" w:firstLineChars="0" w:firstLine="0"/>
        <w:rPr>
          <w:color w:val="FF0000"/>
        </w:rPr>
      </w:pPr>
    </w:p>
    <w:p w14:paraId="61855FE5" w14:textId="6150657B" w:rsidR="00882442" w:rsidRDefault="00FD402B">
      <w:pPr>
        <w:pStyle w:val="2"/>
      </w:pPr>
      <w:bookmarkStart w:id="9" w:name="_4.2.3美人鱼离场流程"/>
      <w:bookmarkStart w:id="10" w:name="_Toc13831074"/>
      <w:bookmarkEnd w:id="9"/>
      <w:r>
        <w:rPr>
          <w:rFonts w:hint="eastAsia"/>
        </w:rPr>
        <w:t>2.3</w:t>
      </w:r>
      <w:r>
        <w:rPr>
          <w:rFonts w:hint="eastAsia"/>
          <w:color w:val="FF0000"/>
        </w:rPr>
        <w:t>凤凰离场流程</w:t>
      </w:r>
      <w:bookmarkEnd w:id="10"/>
    </w:p>
    <w:p w14:paraId="54BCB286" w14:textId="77777777" w:rsidR="00882442" w:rsidRDefault="00FD402B">
      <w:pPr>
        <w:pStyle w:val="af"/>
        <w:numPr>
          <w:ilvl w:val="0"/>
          <w:numId w:val="9"/>
        </w:numPr>
        <w:ind w:firstLineChars="0"/>
      </w:pPr>
      <w:r>
        <w:rPr>
          <w:rFonts w:hint="eastAsia"/>
          <w:color w:val="FF0000"/>
        </w:rPr>
        <w:t>若凤凰在剩余时间被击杀</w:t>
      </w:r>
    </w:p>
    <w:p w14:paraId="6619B2D1" w14:textId="6A706E1A" w:rsidR="00882442" w:rsidRDefault="00FD402B">
      <w:pPr>
        <w:pStyle w:val="af"/>
        <w:numPr>
          <w:ilvl w:val="0"/>
          <w:numId w:val="10"/>
        </w:numPr>
        <w:ind w:firstLineChars="0"/>
      </w:pPr>
      <w:r>
        <w:rPr>
          <w:rFonts w:hint="eastAsia"/>
        </w:rPr>
        <w:t>播放凤凰死亡动画</w:t>
      </w:r>
    </w:p>
    <w:p w14:paraId="763CCFA8" w14:textId="3429A3F7" w:rsidR="00EA5A1B" w:rsidRDefault="00EA5A1B">
      <w:pPr>
        <w:pStyle w:val="af"/>
        <w:numPr>
          <w:ilvl w:val="0"/>
          <w:numId w:val="10"/>
        </w:numPr>
        <w:ind w:firstLineChars="0"/>
      </w:pPr>
      <w:r>
        <w:rPr>
          <w:rFonts w:hint="eastAsia"/>
        </w:rPr>
        <w:t>结算弹框：</w:t>
      </w:r>
    </w:p>
    <w:p w14:paraId="415E185E" w14:textId="345C1594" w:rsidR="00EA5A1B" w:rsidRDefault="00EA5A1B" w:rsidP="00EA5A1B">
      <w:pPr>
        <w:pStyle w:val="af"/>
        <w:numPr>
          <w:ilvl w:val="0"/>
          <w:numId w:val="27"/>
        </w:numPr>
        <w:ind w:firstLineChars="0"/>
      </w:pPr>
      <w:r>
        <w:rPr>
          <w:rFonts w:hint="eastAsia"/>
        </w:rPr>
        <w:t>同桌玩家显示：</w:t>
      </w:r>
    </w:p>
    <w:p w14:paraId="4BB49978" w14:textId="45104030" w:rsidR="00EA5A1B" w:rsidRDefault="00EA5A1B" w:rsidP="00EA5A1B">
      <w:pPr>
        <w:pStyle w:val="af"/>
        <w:ind w:left="1515" w:firstLineChars="0" w:firstLine="0"/>
      </w:pPr>
      <w:r>
        <w:rPr>
          <w:noProof/>
        </w:rPr>
        <w:drawing>
          <wp:inline distT="0" distB="0" distL="0" distR="0" wp14:anchorId="1DBA8608" wp14:editId="17B4B175">
            <wp:extent cx="1619048" cy="193333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EA99" w14:textId="03BB6923" w:rsidR="00882442" w:rsidRDefault="00180D37">
      <w:pPr>
        <w:pStyle w:val="af"/>
        <w:numPr>
          <w:ilvl w:val="0"/>
          <w:numId w:val="10"/>
        </w:numPr>
        <w:ind w:firstLineChars="0"/>
      </w:pPr>
      <w:r>
        <w:rPr>
          <w:rFonts w:hint="eastAsia"/>
        </w:rPr>
        <w:t>扣除</w:t>
      </w:r>
      <w:r w:rsidR="00DF6053">
        <w:rPr>
          <w:rFonts w:hint="eastAsia"/>
        </w:rPr>
        <w:t>对应</w:t>
      </w:r>
      <w:r>
        <w:rPr>
          <w:rFonts w:hint="eastAsia"/>
        </w:rPr>
        <w:t>2</w:t>
      </w:r>
      <w:r>
        <w:t>0%</w:t>
      </w:r>
      <w:r w:rsidR="00DF6053">
        <w:rPr>
          <w:rFonts w:hint="eastAsia"/>
        </w:rPr>
        <w:t>奖池</w:t>
      </w:r>
    </w:p>
    <w:p w14:paraId="4B16155F" w14:textId="1B39F304" w:rsidR="00882442" w:rsidRDefault="00FD402B">
      <w:pPr>
        <w:pStyle w:val="af"/>
        <w:numPr>
          <w:ilvl w:val="0"/>
          <w:numId w:val="10"/>
        </w:numPr>
        <w:ind w:firstLineChars="0"/>
      </w:pPr>
      <w:r>
        <w:rPr>
          <w:rFonts w:hint="eastAsia"/>
        </w:rPr>
        <w:t>播放鱼潮，</w:t>
      </w:r>
      <w:r w:rsidR="00180D37">
        <w:rPr>
          <w:rFonts w:hint="eastAsia"/>
        </w:rPr>
        <w:t>重新开始刷新普通鱼</w:t>
      </w:r>
    </w:p>
    <w:p w14:paraId="293EB7CD" w14:textId="77777777" w:rsidR="00882442" w:rsidRPr="00180D37" w:rsidRDefault="00882442"/>
    <w:p w14:paraId="661E0897" w14:textId="77777777" w:rsidR="00882442" w:rsidRDefault="00FD402B">
      <w:pPr>
        <w:pStyle w:val="af"/>
        <w:numPr>
          <w:ilvl w:val="0"/>
          <w:numId w:val="9"/>
        </w:numPr>
        <w:ind w:firstLineChars="0"/>
      </w:pPr>
      <w:r>
        <w:rPr>
          <w:rFonts w:hint="eastAsia"/>
          <w:color w:val="FF0000"/>
        </w:rPr>
        <w:t>若凤凰在剩余时间没有被击杀</w:t>
      </w:r>
    </w:p>
    <w:p w14:paraId="293C6FE2" w14:textId="0177F6B0" w:rsidR="00882442" w:rsidRDefault="00FD402B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时间到了，凤凰离场，播放凤凰离场动画</w:t>
      </w:r>
    </w:p>
    <w:p w14:paraId="723F66EC" w14:textId="211BEDED" w:rsidR="00180D37" w:rsidRDefault="00180D37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播放鱼潮，重新开始刷新普通鱼</w:t>
      </w:r>
    </w:p>
    <w:p w14:paraId="46A35CC3" w14:textId="14B99D70" w:rsidR="00882442" w:rsidRDefault="00FD402B" w:rsidP="00180D37">
      <w:pPr>
        <w:pStyle w:val="af"/>
        <w:ind w:left="1140" w:firstLineChars="0" w:firstLine="0"/>
      </w:pPr>
      <w:r>
        <w:rPr>
          <w:rFonts w:hint="eastAsia"/>
        </w:rPr>
        <w:t xml:space="preserve">    </w:t>
      </w:r>
    </w:p>
    <w:p w14:paraId="5C42345A" w14:textId="399EC72D" w:rsidR="00783B0B" w:rsidRPr="00783B0B" w:rsidRDefault="00FD402B" w:rsidP="00783B0B">
      <w:pPr>
        <w:pStyle w:val="2"/>
      </w:pPr>
      <w:bookmarkStart w:id="11" w:name="_Toc13831075"/>
      <w:r>
        <w:rPr>
          <w:rFonts w:hint="eastAsia"/>
        </w:rPr>
        <w:t>2.4</w:t>
      </w:r>
      <w:r>
        <w:rPr>
          <w:rFonts w:hint="eastAsia"/>
          <w:color w:val="FF0000"/>
        </w:rPr>
        <w:t>魔法护盾计算规则</w:t>
      </w:r>
      <w:bookmarkEnd w:id="11"/>
    </w:p>
    <w:p w14:paraId="49A464E6" w14:textId="77777777" w:rsidR="00EA5A1B" w:rsidRDefault="00EA5A1B" w:rsidP="00EA5A1B">
      <w:pPr>
        <w:pStyle w:val="af"/>
        <w:numPr>
          <w:ilvl w:val="0"/>
          <w:numId w:val="24"/>
        </w:numPr>
        <w:ind w:firstLineChars="0"/>
      </w:pPr>
      <w:r>
        <w:rPr>
          <w:rFonts w:hint="eastAsia"/>
        </w:rPr>
        <w:t>凤凰护盾单次血量：X</w:t>
      </w:r>
      <w:r>
        <w:t>X</w:t>
      </w:r>
    </w:p>
    <w:p w14:paraId="42BF9582" w14:textId="77777777" w:rsidR="00EA5A1B" w:rsidRDefault="00EA5A1B" w:rsidP="00EA5A1B">
      <w:pPr>
        <w:pStyle w:val="af"/>
        <w:numPr>
          <w:ilvl w:val="0"/>
          <w:numId w:val="24"/>
        </w:numPr>
        <w:ind w:firstLineChars="0"/>
      </w:pPr>
      <w:r>
        <w:rPr>
          <w:rFonts w:hint="eastAsia"/>
        </w:rPr>
        <w:t>凤凰护盾额外血量：X</w:t>
      </w:r>
      <w:r>
        <w:t>X</w:t>
      </w:r>
    </w:p>
    <w:p w14:paraId="4AD780C8" w14:textId="474B448A" w:rsidR="00EA5A1B" w:rsidRDefault="00EA5A1B" w:rsidP="00EA5A1B">
      <w:pPr>
        <w:pStyle w:val="af"/>
        <w:numPr>
          <w:ilvl w:val="0"/>
          <w:numId w:val="24"/>
        </w:numPr>
        <w:ind w:firstLineChars="0"/>
      </w:pPr>
      <w:r>
        <w:rPr>
          <w:rFonts w:hint="eastAsia"/>
        </w:rPr>
        <w:t>凤凰护盾血格数量：X</w:t>
      </w:r>
      <w:r>
        <w:t>X</w:t>
      </w:r>
    </w:p>
    <w:p w14:paraId="2D913B27" w14:textId="77777777" w:rsidR="00EA5A1B" w:rsidRDefault="00EA5A1B" w:rsidP="00EA5A1B">
      <w:pPr>
        <w:pStyle w:val="af"/>
        <w:ind w:left="1500" w:firstLineChars="0" w:firstLine="0"/>
      </w:pPr>
    </w:p>
    <w:p w14:paraId="0039DFCC" w14:textId="59720809" w:rsidR="00EA5A1B" w:rsidRPr="00783B0B" w:rsidRDefault="00EA5A1B" w:rsidP="00EA5A1B">
      <w:pPr>
        <w:pStyle w:val="2"/>
      </w:pPr>
      <w:bookmarkStart w:id="12" w:name="_Toc13831076"/>
      <w:r>
        <w:rPr>
          <w:rFonts w:hint="eastAsia"/>
        </w:rPr>
        <w:t>2.</w:t>
      </w:r>
      <w:r>
        <w:t>5</w:t>
      </w:r>
      <w:r>
        <w:rPr>
          <w:rFonts w:hint="eastAsia"/>
          <w:color w:val="FF0000"/>
        </w:rPr>
        <w:t>凤凰B</w:t>
      </w:r>
      <w:r>
        <w:rPr>
          <w:color w:val="FF0000"/>
        </w:rPr>
        <w:t>OSS</w:t>
      </w:r>
      <w:r>
        <w:rPr>
          <w:rFonts w:hint="eastAsia"/>
          <w:color w:val="FF0000"/>
        </w:rPr>
        <w:t>击杀规则</w:t>
      </w:r>
      <w:bookmarkEnd w:id="12"/>
    </w:p>
    <w:p w14:paraId="5420168C" w14:textId="3304260F" w:rsidR="00882442" w:rsidRPr="00EA5A1B" w:rsidRDefault="00EA5A1B" w:rsidP="00EA5A1B">
      <w:pPr>
        <w:pStyle w:val="af"/>
        <w:numPr>
          <w:ilvl w:val="0"/>
          <w:numId w:val="25"/>
        </w:numPr>
        <w:ind w:firstLineChars="0"/>
        <w:rPr>
          <w:color w:val="000000" w:themeColor="text1"/>
        </w:rPr>
      </w:pPr>
      <w:r>
        <w:rPr>
          <w:rFonts w:hint="eastAsia"/>
        </w:rPr>
        <w:t>凤凰B</w:t>
      </w:r>
      <w:r>
        <w:t>OSS</w:t>
      </w:r>
      <w:r>
        <w:rPr>
          <w:rFonts w:hint="eastAsia"/>
        </w:rPr>
        <w:t>击杀率</w:t>
      </w:r>
      <w:r>
        <w:t xml:space="preserve"> = </w:t>
      </w:r>
      <w:r>
        <w:rPr>
          <w:rFonts w:hint="eastAsia"/>
          <w:color w:val="FF0000"/>
        </w:rPr>
        <w:t>炮台倍率/B</w:t>
      </w:r>
      <w:r>
        <w:rPr>
          <w:color w:val="FF0000"/>
        </w:rPr>
        <w:t>OSS</w:t>
      </w:r>
      <w:r>
        <w:rPr>
          <w:rFonts w:hint="eastAsia"/>
          <w:color w:val="FF0000"/>
        </w:rPr>
        <w:t>价值</w:t>
      </w:r>
    </w:p>
    <w:p w14:paraId="4134EE1B" w14:textId="0D8479A9" w:rsidR="00EA5A1B" w:rsidRPr="00EA5A1B" w:rsidRDefault="00EA5A1B" w:rsidP="00EA5A1B">
      <w:pPr>
        <w:pStyle w:val="af"/>
        <w:numPr>
          <w:ilvl w:val="0"/>
          <w:numId w:val="25"/>
        </w:numPr>
        <w:ind w:firstLineChars="0"/>
        <w:rPr>
          <w:color w:val="000000" w:themeColor="text1"/>
        </w:rPr>
      </w:pPr>
      <w:r>
        <w:rPr>
          <w:rFonts w:hint="eastAsia"/>
        </w:rPr>
        <w:t>B</w:t>
      </w:r>
      <w:r>
        <w:t>OSS</w:t>
      </w:r>
      <w:r>
        <w:rPr>
          <w:rFonts w:hint="eastAsia"/>
        </w:rPr>
        <w:t>价值：X</w:t>
      </w:r>
      <w:r>
        <w:t>XX</w:t>
      </w:r>
      <w:r>
        <w:rPr>
          <w:rFonts w:hint="eastAsia"/>
        </w:rPr>
        <w:t>（可配置）</w:t>
      </w:r>
    </w:p>
    <w:p w14:paraId="6E0DE2BB" w14:textId="77777777" w:rsidR="00882442" w:rsidRDefault="00FD402B">
      <w:pPr>
        <w:pStyle w:val="2"/>
      </w:pPr>
      <w:bookmarkStart w:id="13" w:name="_Toc13831077"/>
      <w:r>
        <w:rPr>
          <w:rFonts w:hint="eastAsia"/>
        </w:rPr>
        <w:t>2.1.5</w:t>
      </w:r>
      <w:r>
        <w:rPr>
          <w:rFonts w:hint="eastAsia"/>
          <w:color w:val="FF0000"/>
        </w:rPr>
        <w:t>掉落道具规则</w:t>
      </w:r>
      <w:bookmarkEnd w:id="13"/>
    </w:p>
    <w:p w14:paraId="0BB760CE" w14:textId="73D10F7E" w:rsidR="00882442" w:rsidRDefault="00FD402B" w:rsidP="00EA5A1B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掉落道具ID：XXX</w:t>
      </w:r>
    </w:p>
    <w:p w14:paraId="24B5ACC8" w14:textId="4433FE85" w:rsidR="00882442" w:rsidRDefault="00FD402B" w:rsidP="00EA5A1B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掉落道具数量：X</w:t>
      </w:r>
    </w:p>
    <w:p w14:paraId="6260C6A0" w14:textId="0F800CCC" w:rsidR="00882442" w:rsidRDefault="00FD402B" w:rsidP="00EA5A1B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掉落该道具的几率：X（万分比，如果不满万分比则随机到空就不掉）</w:t>
      </w:r>
    </w:p>
    <w:p w14:paraId="43D4C4E8" w14:textId="77777777" w:rsidR="00882442" w:rsidRDefault="00882442">
      <w:pPr>
        <w:pStyle w:val="af"/>
        <w:ind w:left="1560" w:firstLineChars="0" w:firstLine="0"/>
      </w:pPr>
      <w:bookmarkStart w:id="14" w:name="_4.2.7美人鱼宝藏积分规则及表现形式"/>
      <w:bookmarkEnd w:id="14"/>
    </w:p>
    <w:p w14:paraId="5492E2E7" w14:textId="2A79A4B9" w:rsidR="00882442" w:rsidRDefault="00EA5A1B">
      <w:pPr>
        <w:pStyle w:val="1"/>
      </w:pPr>
      <w:bookmarkStart w:id="15" w:name="_Toc13831078"/>
      <w:r>
        <w:t>3</w:t>
      </w:r>
      <w:r w:rsidR="00FD402B">
        <w:rPr>
          <w:rFonts w:hint="eastAsia"/>
        </w:rPr>
        <w:t>.凤凰</w:t>
      </w:r>
      <w:r>
        <w:rPr>
          <w:rFonts w:hint="eastAsia"/>
        </w:rPr>
        <w:t>奖池</w:t>
      </w:r>
      <w:bookmarkEnd w:id="15"/>
    </w:p>
    <w:p w14:paraId="3147A388" w14:textId="0EFF38A2" w:rsidR="00882442" w:rsidRDefault="00EA5A1B">
      <w:pPr>
        <w:pStyle w:val="2"/>
      </w:pPr>
      <w:bookmarkStart w:id="16" w:name="_Toc13831079"/>
      <w:r>
        <w:t>3</w:t>
      </w:r>
      <w:r w:rsidR="00FD402B">
        <w:rPr>
          <w:rFonts w:hint="eastAsia"/>
        </w:rPr>
        <w:t>.</w:t>
      </w:r>
      <w:r w:rsidR="00FD402B">
        <w:t>2</w:t>
      </w:r>
      <w:r w:rsidR="00FD402B">
        <w:rPr>
          <w:rFonts w:hint="eastAsia"/>
        </w:rPr>
        <w:t>.1奖池UI</w:t>
      </w:r>
      <w:bookmarkEnd w:id="16"/>
    </w:p>
    <w:p w14:paraId="24595433" w14:textId="256ED3DB" w:rsidR="00882442" w:rsidRDefault="00AD49F9" w:rsidP="00AD49F9">
      <w:pPr>
        <w:pStyle w:val="af"/>
        <w:ind w:left="1129" w:firstLineChars="0" w:firstLine="0"/>
      </w:pPr>
      <w:r>
        <w:rPr>
          <w:noProof/>
        </w:rPr>
        <w:drawing>
          <wp:inline distT="0" distB="0" distL="0" distR="0" wp14:anchorId="27C2521A" wp14:editId="64D4653E">
            <wp:extent cx="1971429" cy="961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006C" w14:textId="77777777" w:rsidR="00882442" w:rsidRDefault="00FD402B">
      <w:pPr>
        <w:pStyle w:val="ListParagraph1"/>
        <w:numPr>
          <w:ilvl w:val="0"/>
          <w:numId w:val="17"/>
        </w:numPr>
        <w:spacing w:line="240" w:lineRule="atLeast"/>
        <w:ind w:firstLineChars="0"/>
        <w:rPr>
          <w:rFonts w:ascii="微软雅黑" w:hAnsi="微软雅黑"/>
          <w:b/>
          <w:bCs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房间</w:t>
      </w:r>
      <w:r>
        <w:rPr>
          <w:rFonts w:ascii="微软雅黑" w:hAnsi="微软雅黑"/>
          <w:sz w:val="21"/>
          <w:szCs w:val="21"/>
        </w:rPr>
        <w:t>内</w:t>
      </w:r>
      <w:r>
        <w:rPr>
          <w:rFonts w:ascii="微软雅黑" w:hAnsi="微软雅黑" w:hint="eastAsia"/>
          <w:sz w:val="21"/>
          <w:szCs w:val="21"/>
        </w:rPr>
        <w:t>玩家每发子弹威力的</w:t>
      </w:r>
      <w:r>
        <w:rPr>
          <w:rFonts w:ascii="微软雅黑" w:hAnsi="微软雅黑" w:cs="Tahoma" w:hint="eastAsia"/>
          <w:sz w:val="21"/>
          <w:szCs w:val="21"/>
        </w:rPr>
        <w:t xml:space="preserve">XX% </w:t>
      </w:r>
      <w:r>
        <w:rPr>
          <w:rFonts w:ascii="微软雅黑" w:hAnsi="微软雅黑" w:hint="eastAsia"/>
          <w:sz w:val="21"/>
          <w:szCs w:val="21"/>
        </w:rPr>
        <w:t>累积到奖池中</w:t>
      </w:r>
    </w:p>
    <w:p w14:paraId="251CE52F" w14:textId="77777777" w:rsidR="00882442" w:rsidRDefault="00FD402B">
      <w:pPr>
        <w:pStyle w:val="ListParagraph1"/>
        <w:numPr>
          <w:ilvl w:val="0"/>
          <w:numId w:val="18"/>
        </w:numPr>
        <w:spacing w:line="240" w:lineRule="atLeast"/>
        <w:ind w:firstLineChars="0"/>
        <w:rPr>
          <w:rFonts w:ascii="微软雅黑" w:hAnsi="微软雅黑"/>
          <w:color w:val="FF0000"/>
          <w:sz w:val="21"/>
          <w:szCs w:val="21"/>
        </w:rPr>
      </w:pPr>
      <w:r>
        <w:rPr>
          <w:rFonts w:ascii="微软雅黑" w:hAnsi="微软雅黑" w:hint="eastAsia"/>
          <w:color w:val="FF0000"/>
          <w:sz w:val="21"/>
          <w:szCs w:val="21"/>
        </w:rPr>
        <w:t>注：子弹</w:t>
      </w:r>
      <w:r>
        <w:rPr>
          <w:rFonts w:ascii="微软雅黑" w:hAnsi="微软雅黑"/>
          <w:color w:val="FF0000"/>
          <w:sz w:val="21"/>
          <w:szCs w:val="21"/>
        </w:rPr>
        <w:t>时间到了</w:t>
      </w:r>
      <w:r>
        <w:rPr>
          <w:rFonts w:ascii="微软雅黑" w:hAnsi="微软雅黑" w:hint="eastAsia"/>
          <w:color w:val="FF0000"/>
          <w:sz w:val="21"/>
          <w:szCs w:val="21"/>
        </w:rPr>
        <w:t>，</w:t>
      </w:r>
      <w:r>
        <w:rPr>
          <w:rFonts w:ascii="微软雅黑" w:hAnsi="微软雅黑"/>
          <w:color w:val="FF0000"/>
          <w:sz w:val="21"/>
          <w:szCs w:val="21"/>
        </w:rPr>
        <w:t>消失的子弹</w:t>
      </w:r>
      <w:r>
        <w:rPr>
          <w:rFonts w:ascii="微软雅黑" w:hAnsi="微软雅黑" w:hint="eastAsia"/>
          <w:color w:val="FF0000"/>
          <w:sz w:val="21"/>
          <w:szCs w:val="21"/>
        </w:rPr>
        <w:t>也会全部积入奖池</w:t>
      </w:r>
    </w:p>
    <w:p w14:paraId="60910D85" w14:textId="77777777" w:rsidR="00882442" w:rsidRDefault="00FD402B">
      <w:pPr>
        <w:pStyle w:val="ListParagraph1"/>
        <w:numPr>
          <w:ilvl w:val="0"/>
          <w:numId w:val="18"/>
        </w:numPr>
        <w:spacing w:line="240" w:lineRule="atLeast"/>
        <w:ind w:firstLineChars="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由配置文件配置子弹威力的累积，并支持</w:t>
      </w:r>
      <w:r>
        <w:rPr>
          <w:rFonts w:ascii="微软雅黑" w:hAnsi="微软雅黑" w:hint="eastAsia"/>
          <w:sz w:val="21"/>
          <w:szCs w:val="21"/>
          <w:u w:val="single"/>
        </w:rPr>
        <w:t>2</w:t>
      </w:r>
      <w:r>
        <w:rPr>
          <w:rFonts w:ascii="微软雅黑" w:hAnsi="微软雅黑" w:hint="eastAsia"/>
          <w:sz w:val="21"/>
          <w:szCs w:val="21"/>
        </w:rPr>
        <w:t>位数小数点</w:t>
      </w:r>
    </w:p>
    <w:p w14:paraId="37C0922A" w14:textId="3BB3EA09" w:rsidR="00882442" w:rsidRDefault="00FD402B">
      <w:pPr>
        <w:pStyle w:val="ListParagraph1"/>
        <w:numPr>
          <w:ilvl w:val="0"/>
          <w:numId w:val="17"/>
        </w:numPr>
        <w:spacing w:line="240" w:lineRule="atLeast"/>
        <w:ind w:firstLineChars="0"/>
        <w:rPr>
          <w:rFonts w:ascii="微软雅黑" w:hAnsi="微软雅黑"/>
          <w:sz w:val="21"/>
          <w:szCs w:val="21"/>
        </w:rPr>
      </w:pPr>
      <w:r>
        <w:rPr>
          <w:rFonts w:ascii="微软雅黑" w:hAnsi="微软雅黑" w:hint="eastAsia"/>
          <w:sz w:val="21"/>
          <w:szCs w:val="21"/>
        </w:rPr>
        <w:t>当有玩家击杀凤凰</w:t>
      </w:r>
      <w:r>
        <w:rPr>
          <w:rFonts w:ascii="微软雅黑" w:hAnsi="微软雅黑"/>
          <w:sz w:val="21"/>
          <w:szCs w:val="21"/>
        </w:rPr>
        <w:t>后</w:t>
      </w:r>
      <w:r>
        <w:rPr>
          <w:rFonts w:ascii="微软雅黑" w:hAnsi="微软雅黑" w:hint="eastAsia"/>
          <w:sz w:val="21"/>
          <w:szCs w:val="21"/>
        </w:rPr>
        <w:t>，并从奖池中扣除该值。</w:t>
      </w:r>
    </w:p>
    <w:p w14:paraId="0026260D" w14:textId="495F8BC8" w:rsidR="00DF6053" w:rsidRDefault="00DF6053" w:rsidP="00DF6053">
      <w:pPr>
        <w:pStyle w:val="ListParagraph1"/>
        <w:spacing w:line="240" w:lineRule="atLeast"/>
        <w:ind w:left="1549" w:firstLineChars="0" w:firstLine="0"/>
        <w:rPr>
          <w:rFonts w:ascii="微软雅黑" w:hAnsi="微软雅黑"/>
          <w:sz w:val="21"/>
          <w:szCs w:val="21"/>
        </w:rPr>
      </w:pPr>
      <w:r>
        <w:rPr>
          <w:noProof/>
        </w:rPr>
        <w:drawing>
          <wp:inline distT="0" distB="0" distL="0" distR="0" wp14:anchorId="71825550" wp14:editId="300FE037">
            <wp:extent cx="1685714" cy="80000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6276" w14:textId="77777777" w:rsidR="00882442" w:rsidRDefault="00FD402B">
      <w:pPr>
        <w:pStyle w:val="ListParagraph1"/>
        <w:numPr>
          <w:ilvl w:val="0"/>
          <w:numId w:val="17"/>
        </w:numPr>
        <w:spacing w:line="240" w:lineRule="atLeast"/>
        <w:ind w:firstLineChars="0"/>
        <w:rPr>
          <w:rFonts w:ascii="微软雅黑" w:hAnsi="微软雅黑"/>
          <w:b/>
          <w:bCs/>
          <w:color w:val="000000" w:themeColor="text1"/>
          <w:sz w:val="21"/>
          <w:szCs w:val="21"/>
        </w:rPr>
      </w:pPr>
      <w:r>
        <w:rPr>
          <w:rFonts w:ascii="微软雅黑" w:hAnsi="微软雅黑" w:hint="eastAsia"/>
          <w:b/>
          <w:bCs/>
          <w:color w:val="000000" w:themeColor="text1"/>
          <w:sz w:val="21"/>
          <w:szCs w:val="21"/>
        </w:rPr>
        <w:t>配置格式：</w:t>
      </w:r>
    </w:p>
    <w:p w14:paraId="127A1F6A" w14:textId="108CFD39" w:rsidR="00882442" w:rsidRDefault="00FD402B">
      <w:pPr>
        <w:pStyle w:val="ListParagraph1"/>
        <w:numPr>
          <w:ilvl w:val="0"/>
          <w:numId w:val="19"/>
        </w:numPr>
        <w:spacing w:line="240" w:lineRule="atLeast"/>
        <w:ind w:firstLineChars="0"/>
        <w:rPr>
          <w:rFonts w:ascii="微软雅黑" w:hAnsi="微软雅黑"/>
          <w:color w:val="000000" w:themeColor="text1"/>
          <w:sz w:val="21"/>
          <w:szCs w:val="21"/>
          <w:u w:val="single"/>
        </w:rPr>
      </w:pPr>
      <w:r>
        <w:rPr>
          <w:rFonts w:ascii="微软雅黑" w:hAnsi="微软雅黑" w:hint="eastAsia"/>
          <w:color w:val="000000" w:themeColor="text1"/>
          <w:sz w:val="21"/>
          <w:szCs w:val="21"/>
          <w:u w:val="single"/>
        </w:rPr>
        <w:t>玩家每发子弹累积的</w:t>
      </w:r>
      <w:r w:rsidR="005B5394">
        <w:rPr>
          <w:rFonts w:ascii="微软雅黑" w:hAnsi="微软雅黑" w:hint="eastAsia"/>
          <w:color w:val="000000" w:themeColor="text1"/>
          <w:sz w:val="21"/>
          <w:szCs w:val="21"/>
          <w:u w:val="single"/>
        </w:rPr>
        <w:t>奖池比例</w:t>
      </w:r>
      <w:r>
        <w:rPr>
          <w:rFonts w:ascii="微软雅黑" w:hAnsi="微软雅黑" w:hint="eastAsia"/>
          <w:color w:val="000000" w:themeColor="text1"/>
          <w:sz w:val="21"/>
          <w:szCs w:val="21"/>
          <w:u w:val="single"/>
        </w:rPr>
        <w:t>：XXXX（万分比显示）</w:t>
      </w:r>
    </w:p>
    <w:p w14:paraId="7D4A3ACB" w14:textId="5BFF1D9C" w:rsidR="00882442" w:rsidRDefault="00FD402B">
      <w:pPr>
        <w:pStyle w:val="ListParagraph1"/>
        <w:numPr>
          <w:ilvl w:val="0"/>
          <w:numId w:val="19"/>
        </w:numPr>
        <w:spacing w:line="240" w:lineRule="atLeast"/>
        <w:ind w:firstLineChars="0"/>
        <w:rPr>
          <w:rFonts w:ascii="微软雅黑" w:hAnsi="微软雅黑"/>
          <w:color w:val="000000" w:themeColor="text1"/>
          <w:sz w:val="21"/>
          <w:szCs w:val="21"/>
        </w:rPr>
      </w:pPr>
      <w:r>
        <w:rPr>
          <w:rFonts w:ascii="微软雅黑" w:hAnsi="微软雅黑" w:hint="eastAsia"/>
          <w:color w:val="000000" w:themeColor="text1"/>
          <w:sz w:val="21"/>
          <w:szCs w:val="21"/>
          <w:u w:val="single"/>
        </w:rPr>
        <w:t>给予玩家奖池的百分比：XXX</w:t>
      </w:r>
      <w:r>
        <w:rPr>
          <w:rFonts w:ascii="微软雅黑" w:hAnsi="微软雅黑" w:hint="eastAsia"/>
          <w:color w:val="000000" w:themeColor="text1"/>
          <w:sz w:val="21"/>
          <w:szCs w:val="21"/>
        </w:rPr>
        <w:tab/>
        <w:t>（由配置文件配置对应奖池倍率所获得的奖池百分比）</w:t>
      </w:r>
    </w:p>
    <w:p w14:paraId="23BE884A" w14:textId="77777777" w:rsidR="00882442" w:rsidRDefault="00882442">
      <w:pPr>
        <w:ind w:left="1129"/>
      </w:pPr>
    </w:p>
    <w:p w14:paraId="5F7F532D" w14:textId="77777777" w:rsidR="00882442" w:rsidRDefault="00FD402B">
      <w:pPr>
        <w:pStyle w:val="2"/>
      </w:pPr>
      <w:bookmarkStart w:id="17" w:name="_Toc13831080"/>
      <w:r>
        <w:rPr>
          <w:rFonts w:hint="eastAsia"/>
        </w:rPr>
        <w:t>2.2.2奖池二次</w:t>
      </w:r>
      <w:r>
        <w:t>弹框</w:t>
      </w:r>
      <w:bookmarkEnd w:id="17"/>
    </w:p>
    <w:p w14:paraId="5FB59124" w14:textId="1360AF24" w:rsidR="005B5394" w:rsidRDefault="00C70DA3" w:rsidP="005B5394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点击凤凰奖池弹框界面</w:t>
      </w:r>
    </w:p>
    <w:p w14:paraId="46BB8F46" w14:textId="103F71F2" w:rsidR="00882442" w:rsidRDefault="008B08BA" w:rsidP="00DC0F5D">
      <w:pPr>
        <w:ind w:left="1129"/>
      </w:pPr>
      <w:r>
        <w:rPr>
          <w:noProof/>
        </w:rPr>
        <w:lastRenderedPageBreak/>
        <w:drawing>
          <wp:inline distT="0" distB="0" distL="0" distR="0" wp14:anchorId="6D03152C" wp14:editId="2E0E3A33">
            <wp:extent cx="5274310" cy="3454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4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4C7A9" w14:textId="77777777" w:rsidR="00AD49F9" w:rsidRDefault="00AD49F9" w:rsidP="00AD49F9">
      <w:r>
        <w:separator/>
      </w:r>
    </w:p>
  </w:endnote>
  <w:endnote w:type="continuationSeparator" w:id="0">
    <w:p w14:paraId="029B0786" w14:textId="77777777" w:rsidR="00AD49F9" w:rsidRDefault="00AD49F9" w:rsidP="00AD4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620EF" w14:textId="77777777" w:rsidR="00AD49F9" w:rsidRDefault="00AD49F9" w:rsidP="00AD49F9">
      <w:r>
        <w:separator/>
      </w:r>
    </w:p>
  </w:footnote>
  <w:footnote w:type="continuationSeparator" w:id="0">
    <w:p w14:paraId="440357A6" w14:textId="77777777" w:rsidR="00AD49F9" w:rsidRDefault="00AD49F9" w:rsidP="00AD49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F1E3A"/>
    <w:multiLevelType w:val="multilevel"/>
    <w:tmpl w:val="082F1E3A"/>
    <w:lvl w:ilvl="0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1" w15:restartNumberingAfterBreak="0">
    <w:nsid w:val="0BF032AA"/>
    <w:multiLevelType w:val="multilevel"/>
    <w:tmpl w:val="0BF032AA"/>
    <w:lvl w:ilvl="0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" w15:restartNumberingAfterBreak="0">
    <w:nsid w:val="0E3D6563"/>
    <w:multiLevelType w:val="multilevel"/>
    <w:tmpl w:val="0E3D6563"/>
    <w:lvl w:ilvl="0">
      <w:start w:val="1"/>
      <w:numFmt w:val="decimal"/>
      <w:lvlText w:val="%1、"/>
      <w:lvlJc w:val="left"/>
      <w:pPr>
        <w:ind w:left="148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69" w:hanging="420"/>
      </w:pPr>
    </w:lvl>
    <w:lvl w:ilvl="2">
      <w:start w:val="1"/>
      <w:numFmt w:val="lowerRoman"/>
      <w:lvlText w:val="%3."/>
      <w:lvlJc w:val="right"/>
      <w:pPr>
        <w:ind w:left="2389" w:hanging="420"/>
      </w:pPr>
    </w:lvl>
    <w:lvl w:ilvl="3">
      <w:start w:val="1"/>
      <w:numFmt w:val="decimal"/>
      <w:lvlText w:val="%4."/>
      <w:lvlJc w:val="left"/>
      <w:pPr>
        <w:ind w:left="2809" w:hanging="420"/>
      </w:pPr>
    </w:lvl>
    <w:lvl w:ilvl="4">
      <w:start w:val="1"/>
      <w:numFmt w:val="lowerLetter"/>
      <w:lvlText w:val="%5)"/>
      <w:lvlJc w:val="left"/>
      <w:pPr>
        <w:ind w:left="3229" w:hanging="420"/>
      </w:pPr>
    </w:lvl>
    <w:lvl w:ilvl="5">
      <w:start w:val="1"/>
      <w:numFmt w:val="lowerRoman"/>
      <w:lvlText w:val="%6."/>
      <w:lvlJc w:val="right"/>
      <w:pPr>
        <w:ind w:left="3649" w:hanging="420"/>
      </w:pPr>
    </w:lvl>
    <w:lvl w:ilvl="6">
      <w:start w:val="1"/>
      <w:numFmt w:val="decimal"/>
      <w:lvlText w:val="%7."/>
      <w:lvlJc w:val="left"/>
      <w:pPr>
        <w:ind w:left="4069" w:hanging="420"/>
      </w:pPr>
    </w:lvl>
    <w:lvl w:ilvl="7">
      <w:start w:val="1"/>
      <w:numFmt w:val="lowerLetter"/>
      <w:lvlText w:val="%8)"/>
      <w:lvlJc w:val="left"/>
      <w:pPr>
        <w:ind w:left="4489" w:hanging="420"/>
      </w:pPr>
    </w:lvl>
    <w:lvl w:ilvl="8">
      <w:start w:val="1"/>
      <w:numFmt w:val="lowerRoman"/>
      <w:lvlText w:val="%9."/>
      <w:lvlJc w:val="right"/>
      <w:pPr>
        <w:ind w:left="4909" w:hanging="420"/>
      </w:pPr>
    </w:lvl>
  </w:abstractNum>
  <w:abstractNum w:abstractNumId="3" w15:restartNumberingAfterBreak="0">
    <w:nsid w:val="0F8B078A"/>
    <w:multiLevelType w:val="multilevel"/>
    <w:tmpl w:val="0F8B078A"/>
    <w:lvl w:ilvl="0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4" w15:restartNumberingAfterBreak="0">
    <w:nsid w:val="13073009"/>
    <w:multiLevelType w:val="hybridMultilevel"/>
    <w:tmpl w:val="916C5DC2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5" w15:restartNumberingAfterBreak="0">
    <w:nsid w:val="143E5079"/>
    <w:multiLevelType w:val="multilevel"/>
    <w:tmpl w:val="143E5079"/>
    <w:lvl w:ilvl="0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80" w:hanging="420"/>
      </w:pPr>
    </w:lvl>
    <w:lvl w:ilvl="2">
      <w:start w:val="1"/>
      <w:numFmt w:val="lowerRoman"/>
      <w:lvlText w:val="%3."/>
      <w:lvlJc w:val="right"/>
      <w:pPr>
        <w:ind w:left="2400" w:hanging="420"/>
      </w:pPr>
    </w:lvl>
    <w:lvl w:ilvl="3">
      <w:start w:val="1"/>
      <w:numFmt w:val="decimal"/>
      <w:lvlText w:val="%4."/>
      <w:lvlJc w:val="left"/>
      <w:pPr>
        <w:ind w:left="2820" w:hanging="420"/>
      </w:pPr>
    </w:lvl>
    <w:lvl w:ilvl="4">
      <w:start w:val="1"/>
      <w:numFmt w:val="lowerLetter"/>
      <w:lvlText w:val="%5)"/>
      <w:lvlJc w:val="left"/>
      <w:pPr>
        <w:ind w:left="3240" w:hanging="420"/>
      </w:pPr>
    </w:lvl>
    <w:lvl w:ilvl="5">
      <w:start w:val="1"/>
      <w:numFmt w:val="lowerRoman"/>
      <w:lvlText w:val="%6."/>
      <w:lvlJc w:val="right"/>
      <w:pPr>
        <w:ind w:left="3660" w:hanging="420"/>
      </w:pPr>
    </w:lvl>
    <w:lvl w:ilvl="6">
      <w:start w:val="1"/>
      <w:numFmt w:val="decimal"/>
      <w:lvlText w:val="%7."/>
      <w:lvlJc w:val="left"/>
      <w:pPr>
        <w:ind w:left="4080" w:hanging="420"/>
      </w:pPr>
    </w:lvl>
    <w:lvl w:ilvl="7">
      <w:start w:val="1"/>
      <w:numFmt w:val="lowerLetter"/>
      <w:lvlText w:val="%8)"/>
      <w:lvlJc w:val="left"/>
      <w:pPr>
        <w:ind w:left="4500" w:hanging="420"/>
      </w:pPr>
    </w:lvl>
    <w:lvl w:ilvl="8">
      <w:start w:val="1"/>
      <w:numFmt w:val="lowerRoman"/>
      <w:lvlText w:val="%9."/>
      <w:lvlJc w:val="right"/>
      <w:pPr>
        <w:ind w:left="4920" w:hanging="420"/>
      </w:pPr>
    </w:lvl>
  </w:abstractNum>
  <w:abstractNum w:abstractNumId="6" w15:restartNumberingAfterBreak="0">
    <w:nsid w:val="16016BC7"/>
    <w:multiLevelType w:val="multilevel"/>
    <w:tmpl w:val="16016BC7"/>
    <w:lvl w:ilvl="0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80" w:hanging="420"/>
      </w:pPr>
    </w:lvl>
    <w:lvl w:ilvl="2">
      <w:start w:val="1"/>
      <w:numFmt w:val="lowerRoman"/>
      <w:lvlText w:val="%3."/>
      <w:lvlJc w:val="right"/>
      <w:pPr>
        <w:ind w:left="2400" w:hanging="420"/>
      </w:pPr>
    </w:lvl>
    <w:lvl w:ilvl="3">
      <w:start w:val="1"/>
      <w:numFmt w:val="decimal"/>
      <w:lvlText w:val="%4."/>
      <w:lvlJc w:val="left"/>
      <w:pPr>
        <w:ind w:left="2820" w:hanging="420"/>
      </w:pPr>
    </w:lvl>
    <w:lvl w:ilvl="4">
      <w:start w:val="1"/>
      <w:numFmt w:val="lowerLetter"/>
      <w:lvlText w:val="%5)"/>
      <w:lvlJc w:val="left"/>
      <w:pPr>
        <w:ind w:left="3240" w:hanging="420"/>
      </w:pPr>
    </w:lvl>
    <w:lvl w:ilvl="5">
      <w:start w:val="1"/>
      <w:numFmt w:val="lowerRoman"/>
      <w:lvlText w:val="%6."/>
      <w:lvlJc w:val="right"/>
      <w:pPr>
        <w:ind w:left="3660" w:hanging="420"/>
      </w:pPr>
    </w:lvl>
    <w:lvl w:ilvl="6">
      <w:start w:val="1"/>
      <w:numFmt w:val="decimal"/>
      <w:lvlText w:val="%7."/>
      <w:lvlJc w:val="left"/>
      <w:pPr>
        <w:ind w:left="4080" w:hanging="420"/>
      </w:pPr>
    </w:lvl>
    <w:lvl w:ilvl="7">
      <w:start w:val="1"/>
      <w:numFmt w:val="lowerLetter"/>
      <w:lvlText w:val="%8)"/>
      <w:lvlJc w:val="left"/>
      <w:pPr>
        <w:ind w:left="4500" w:hanging="420"/>
      </w:pPr>
    </w:lvl>
    <w:lvl w:ilvl="8">
      <w:start w:val="1"/>
      <w:numFmt w:val="lowerRoman"/>
      <w:lvlText w:val="%9."/>
      <w:lvlJc w:val="right"/>
      <w:pPr>
        <w:ind w:left="4920" w:hanging="420"/>
      </w:pPr>
    </w:lvl>
  </w:abstractNum>
  <w:abstractNum w:abstractNumId="7" w15:restartNumberingAfterBreak="0">
    <w:nsid w:val="161727DF"/>
    <w:multiLevelType w:val="multilevel"/>
    <w:tmpl w:val="161727DF"/>
    <w:lvl w:ilvl="0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8" w15:restartNumberingAfterBreak="0">
    <w:nsid w:val="16A147F6"/>
    <w:multiLevelType w:val="hybridMultilevel"/>
    <w:tmpl w:val="C9C0729A"/>
    <w:lvl w:ilvl="0" w:tplc="04090003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9" w15:restartNumberingAfterBreak="0">
    <w:nsid w:val="1B9B4027"/>
    <w:multiLevelType w:val="multilevel"/>
    <w:tmpl w:val="1B9B4027"/>
    <w:lvl w:ilvl="0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10" w15:restartNumberingAfterBreak="0">
    <w:nsid w:val="24592A42"/>
    <w:multiLevelType w:val="multilevel"/>
    <w:tmpl w:val="24592A42"/>
    <w:lvl w:ilvl="0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80" w:hanging="420"/>
      </w:pPr>
    </w:lvl>
    <w:lvl w:ilvl="2">
      <w:start w:val="1"/>
      <w:numFmt w:val="lowerRoman"/>
      <w:lvlText w:val="%3."/>
      <w:lvlJc w:val="right"/>
      <w:pPr>
        <w:ind w:left="2400" w:hanging="420"/>
      </w:pPr>
    </w:lvl>
    <w:lvl w:ilvl="3">
      <w:start w:val="1"/>
      <w:numFmt w:val="decimal"/>
      <w:lvlText w:val="%4."/>
      <w:lvlJc w:val="left"/>
      <w:pPr>
        <w:ind w:left="2820" w:hanging="420"/>
      </w:pPr>
    </w:lvl>
    <w:lvl w:ilvl="4">
      <w:start w:val="1"/>
      <w:numFmt w:val="lowerLetter"/>
      <w:lvlText w:val="%5)"/>
      <w:lvlJc w:val="left"/>
      <w:pPr>
        <w:ind w:left="3240" w:hanging="420"/>
      </w:pPr>
    </w:lvl>
    <w:lvl w:ilvl="5">
      <w:start w:val="1"/>
      <w:numFmt w:val="lowerRoman"/>
      <w:lvlText w:val="%6."/>
      <w:lvlJc w:val="right"/>
      <w:pPr>
        <w:ind w:left="3660" w:hanging="420"/>
      </w:pPr>
    </w:lvl>
    <w:lvl w:ilvl="6">
      <w:start w:val="1"/>
      <w:numFmt w:val="decimal"/>
      <w:lvlText w:val="%7."/>
      <w:lvlJc w:val="left"/>
      <w:pPr>
        <w:ind w:left="4080" w:hanging="420"/>
      </w:pPr>
    </w:lvl>
    <w:lvl w:ilvl="7">
      <w:start w:val="1"/>
      <w:numFmt w:val="lowerLetter"/>
      <w:lvlText w:val="%8)"/>
      <w:lvlJc w:val="left"/>
      <w:pPr>
        <w:ind w:left="4500" w:hanging="420"/>
      </w:pPr>
    </w:lvl>
    <w:lvl w:ilvl="8">
      <w:start w:val="1"/>
      <w:numFmt w:val="lowerRoman"/>
      <w:lvlText w:val="%9."/>
      <w:lvlJc w:val="right"/>
      <w:pPr>
        <w:ind w:left="4920" w:hanging="420"/>
      </w:pPr>
    </w:lvl>
  </w:abstractNum>
  <w:abstractNum w:abstractNumId="11" w15:restartNumberingAfterBreak="0">
    <w:nsid w:val="28922ADC"/>
    <w:multiLevelType w:val="multilevel"/>
    <w:tmpl w:val="28922ADC"/>
    <w:lvl w:ilvl="0">
      <w:start w:val="1"/>
      <w:numFmt w:val="decimal"/>
      <w:lvlText w:val="%1，"/>
      <w:lvlJc w:val="left"/>
      <w:pPr>
        <w:ind w:left="191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394" w:hanging="420"/>
      </w:pPr>
    </w:lvl>
    <w:lvl w:ilvl="2">
      <w:start w:val="1"/>
      <w:numFmt w:val="lowerRoman"/>
      <w:lvlText w:val="%3."/>
      <w:lvlJc w:val="right"/>
      <w:pPr>
        <w:ind w:left="2814" w:hanging="420"/>
      </w:pPr>
    </w:lvl>
    <w:lvl w:ilvl="3">
      <w:start w:val="1"/>
      <w:numFmt w:val="decimal"/>
      <w:lvlText w:val="%4."/>
      <w:lvlJc w:val="left"/>
      <w:pPr>
        <w:ind w:left="3234" w:hanging="420"/>
      </w:pPr>
    </w:lvl>
    <w:lvl w:ilvl="4">
      <w:start w:val="1"/>
      <w:numFmt w:val="lowerLetter"/>
      <w:lvlText w:val="%5)"/>
      <w:lvlJc w:val="left"/>
      <w:pPr>
        <w:ind w:left="3654" w:hanging="420"/>
      </w:pPr>
    </w:lvl>
    <w:lvl w:ilvl="5">
      <w:start w:val="1"/>
      <w:numFmt w:val="lowerRoman"/>
      <w:lvlText w:val="%6."/>
      <w:lvlJc w:val="right"/>
      <w:pPr>
        <w:ind w:left="4074" w:hanging="420"/>
      </w:pPr>
    </w:lvl>
    <w:lvl w:ilvl="6">
      <w:start w:val="1"/>
      <w:numFmt w:val="decimal"/>
      <w:lvlText w:val="%7."/>
      <w:lvlJc w:val="left"/>
      <w:pPr>
        <w:ind w:left="4494" w:hanging="420"/>
      </w:pPr>
    </w:lvl>
    <w:lvl w:ilvl="7">
      <w:start w:val="1"/>
      <w:numFmt w:val="lowerLetter"/>
      <w:lvlText w:val="%8)"/>
      <w:lvlJc w:val="left"/>
      <w:pPr>
        <w:ind w:left="4914" w:hanging="420"/>
      </w:pPr>
    </w:lvl>
    <w:lvl w:ilvl="8">
      <w:start w:val="1"/>
      <w:numFmt w:val="lowerRoman"/>
      <w:lvlText w:val="%9."/>
      <w:lvlJc w:val="right"/>
      <w:pPr>
        <w:ind w:left="5334" w:hanging="420"/>
      </w:pPr>
    </w:lvl>
  </w:abstractNum>
  <w:abstractNum w:abstractNumId="12" w15:restartNumberingAfterBreak="0">
    <w:nsid w:val="377A136B"/>
    <w:multiLevelType w:val="hybridMultilevel"/>
    <w:tmpl w:val="474A380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45CE446F"/>
    <w:multiLevelType w:val="multilevel"/>
    <w:tmpl w:val="45CE446F"/>
    <w:lvl w:ilvl="0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14" w15:restartNumberingAfterBreak="0">
    <w:nsid w:val="46CC5521"/>
    <w:multiLevelType w:val="multilevel"/>
    <w:tmpl w:val="46CC5521"/>
    <w:lvl w:ilvl="0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15" w15:restartNumberingAfterBreak="0">
    <w:nsid w:val="4778797E"/>
    <w:multiLevelType w:val="hybridMultilevel"/>
    <w:tmpl w:val="57B081AA"/>
    <w:lvl w:ilvl="0" w:tplc="04090003">
      <w:start w:val="1"/>
      <w:numFmt w:val="bullet"/>
      <w:lvlText w:val=""/>
      <w:lvlJc w:val="left"/>
      <w:pPr>
        <w:ind w:left="19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5" w:hanging="420"/>
      </w:pPr>
      <w:rPr>
        <w:rFonts w:ascii="Wingdings" w:hAnsi="Wingdings" w:hint="default"/>
      </w:rPr>
    </w:lvl>
  </w:abstractNum>
  <w:abstractNum w:abstractNumId="16" w15:restartNumberingAfterBreak="0">
    <w:nsid w:val="48FE6CA3"/>
    <w:multiLevelType w:val="multilevel"/>
    <w:tmpl w:val="48FE6CA3"/>
    <w:lvl w:ilvl="0">
      <w:start w:val="1"/>
      <w:numFmt w:val="bullet"/>
      <w:lvlText w:val=""/>
      <w:lvlJc w:val="left"/>
      <w:pPr>
        <w:ind w:left="155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17" w15:restartNumberingAfterBreak="0">
    <w:nsid w:val="4AAE27BB"/>
    <w:multiLevelType w:val="multilevel"/>
    <w:tmpl w:val="4AAE27BB"/>
    <w:lvl w:ilvl="0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18" w15:restartNumberingAfterBreak="0">
    <w:nsid w:val="4B886EDB"/>
    <w:multiLevelType w:val="hybridMultilevel"/>
    <w:tmpl w:val="17486E1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4F152CA9"/>
    <w:multiLevelType w:val="multilevel"/>
    <w:tmpl w:val="4F152CA9"/>
    <w:lvl w:ilvl="0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0" w15:restartNumberingAfterBreak="0">
    <w:nsid w:val="53483A64"/>
    <w:multiLevelType w:val="multilevel"/>
    <w:tmpl w:val="53483A64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65303A7"/>
    <w:multiLevelType w:val="multilevel"/>
    <w:tmpl w:val="565303A7"/>
    <w:lvl w:ilvl="0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2" w15:restartNumberingAfterBreak="0">
    <w:nsid w:val="590F5B40"/>
    <w:multiLevelType w:val="multilevel"/>
    <w:tmpl w:val="590F5B40"/>
    <w:lvl w:ilvl="0">
      <w:start w:val="1"/>
      <w:numFmt w:val="decimal"/>
      <w:lvlText w:val="%1、"/>
      <w:lvlJc w:val="left"/>
      <w:pPr>
        <w:ind w:left="151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95" w:hanging="420"/>
      </w:pPr>
    </w:lvl>
    <w:lvl w:ilvl="2">
      <w:start w:val="1"/>
      <w:numFmt w:val="lowerRoman"/>
      <w:lvlText w:val="%3."/>
      <w:lvlJc w:val="right"/>
      <w:pPr>
        <w:ind w:left="2415" w:hanging="420"/>
      </w:pPr>
    </w:lvl>
    <w:lvl w:ilvl="3">
      <w:start w:val="1"/>
      <w:numFmt w:val="decimal"/>
      <w:lvlText w:val="%4."/>
      <w:lvlJc w:val="left"/>
      <w:pPr>
        <w:ind w:left="2835" w:hanging="420"/>
      </w:pPr>
    </w:lvl>
    <w:lvl w:ilvl="4">
      <w:start w:val="1"/>
      <w:numFmt w:val="lowerLetter"/>
      <w:lvlText w:val="%5)"/>
      <w:lvlJc w:val="left"/>
      <w:pPr>
        <w:ind w:left="3255" w:hanging="420"/>
      </w:pPr>
    </w:lvl>
    <w:lvl w:ilvl="5">
      <w:start w:val="1"/>
      <w:numFmt w:val="lowerRoman"/>
      <w:lvlText w:val="%6."/>
      <w:lvlJc w:val="right"/>
      <w:pPr>
        <w:ind w:left="3675" w:hanging="420"/>
      </w:pPr>
    </w:lvl>
    <w:lvl w:ilvl="6">
      <w:start w:val="1"/>
      <w:numFmt w:val="decimal"/>
      <w:lvlText w:val="%7."/>
      <w:lvlJc w:val="left"/>
      <w:pPr>
        <w:ind w:left="4095" w:hanging="420"/>
      </w:pPr>
    </w:lvl>
    <w:lvl w:ilvl="7">
      <w:start w:val="1"/>
      <w:numFmt w:val="lowerLetter"/>
      <w:lvlText w:val="%8)"/>
      <w:lvlJc w:val="left"/>
      <w:pPr>
        <w:ind w:left="4515" w:hanging="420"/>
      </w:pPr>
    </w:lvl>
    <w:lvl w:ilvl="8">
      <w:start w:val="1"/>
      <w:numFmt w:val="lowerRoman"/>
      <w:lvlText w:val="%9."/>
      <w:lvlJc w:val="right"/>
      <w:pPr>
        <w:ind w:left="4935" w:hanging="420"/>
      </w:pPr>
    </w:lvl>
  </w:abstractNum>
  <w:abstractNum w:abstractNumId="23" w15:restartNumberingAfterBreak="0">
    <w:nsid w:val="5FAC2587"/>
    <w:multiLevelType w:val="multilevel"/>
    <w:tmpl w:val="5FAC2587"/>
    <w:lvl w:ilvl="0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24" w15:restartNumberingAfterBreak="0">
    <w:nsid w:val="62151780"/>
    <w:multiLevelType w:val="hybridMultilevel"/>
    <w:tmpl w:val="9F8EB74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6D94117C"/>
    <w:multiLevelType w:val="hybridMultilevel"/>
    <w:tmpl w:val="C9C4D8F4"/>
    <w:lvl w:ilvl="0" w:tplc="04090009">
      <w:start w:val="1"/>
      <w:numFmt w:val="bullet"/>
      <w:lvlText w:val=""/>
      <w:lvlJc w:val="left"/>
      <w:pPr>
        <w:ind w:left="1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0" w:hanging="420"/>
      </w:pPr>
      <w:rPr>
        <w:rFonts w:ascii="Wingdings" w:hAnsi="Wingdings" w:hint="default"/>
      </w:rPr>
    </w:lvl>
  </w:abstractNum>
  <w:abstractNum w:abstractNumId="26" w15:restartNumberingAfterBreak="0">
    <w:nsid w:val="71412BEF"/>
    <w:multiLevelType w:val="hybridMultilevel"/>
    <w:tmpl w:val="6A2EF5B4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7" w15:restartNumberingAfterBreak="0">
    <w:nsid w:val="72591BF9"/>
    <w:multiLevelType w:val="multilevel"/>
    <w:tmpl w:val="72591BF9"/>
    <w:lvl w:ilvl="0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28" w15:restartNumberingAfterBreak="0">
    <w:nsid w:val="74B928E9"/>
    <w:multiLevelType w:val="hybridMultilevel"/>
    <w:tmpl w:val="51BC2EDA"/>
    <w:lvl w:ilvl="0" w:tplc="04090005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29" w15:restartNumberingAfterBreak="0">
    <w:nsid w:val="7A206EF6"/>
    <w:multiLevelType w:val="multilevel"/>
    <w:tmpl w:val="7A206EF6"/>
    <w:lvl w:ilvl="0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80" w:hanging="420"/>
      </w:pPr>
    </w:lvl>
    <w:lvl w:ilvl="2">
      <w:start w:val="1"/>
      <w:numFmt w:val="lowerRoman"/>
      <w:lvlText w:val="%3."/>
      <w:lvlJc w:val="right"/>
      <w:pPr>
        <w:ind w:left="2400" w:hanging="420"/>
      </w:pPr>
    </w:lvl>
    <w:lvl w:ilvl="3">
      <w:start w:val="1"/>
      <w:numFmt w:val="decimal"/>
      <w:lvlText w:val="%4."/>
      <w:lvlJc w:val="left"/>
      <w:pPr>
        <w:ind w:left="2820" w:hanging="420"/>
      </w:pPr>
    </w:lvl>
    <w:lvl w:ilvl="4">
      <w:start w:val="1"/>
      <w:numFmt w:val="lowerLetter"/>
      <w:lvlText w:val="%5)"/>
      <w:lvlJc w:val="left"/>
      <w:pPr>
        <w:ind w:left="3240" w:hanging="420"/>
      </w:pPr>
    </w:lvl>
    <w:lvl w:ilvl="5">
      <w:start w:val="1"/>
      <w:numFmt w:val="lowerRoman"/>
      <w:lvlText w:val="%6."/>
      <w:lvlJc w:val="right"/>
      <w:pPr>
        <w:ind w:left="3660" w:hanging="420"/>
      </w:pPr>
    </w:lvl>
    <w:lvl w:ilvl="6">
      <w:start w:val="1"/>
      <w:numFmt w:val="decimal"/>
      <w:lvlText w:val="%7."/>
      <w:lvlJc w:val="left"/>
      <w:pPr>
        <w:ind w:left="4080" w:hanging="420"/>
      </w:pPr>
    </w:lvl>
    <w:lvl w:ilvl="7">
      <w:start w:val="1"/>
      <w:numFmt w:val="lowerLetter"/>
      <w:lvlText w:val="%8)"/>
      <w:lvlJc w:val="left"/>
      <w:pPr>
        <w:ind w:left="4500" w:hanging="420"/>
      </w:pPr>
    </w:lvl>
    <w:lvl w:ilvl="8">
      <w:start w:val="1"/>
      <w:numFmt w:val="lowerRoman"/>
      <w:lvlText w:val="%9."/>
      <w:lvlJc w:val="right"/>
      <w:pPr>
        <w:ind w:left="4920" w:hanging="420"/>
      </w:pPr>
    </w:lvl>
  </w:abstractNum>
  <w:abstractNum w:abstractNumId="30" w15:restartNumberingAfterBreak="0">
    <w:nsid w:val="7C190C06"/>
    <w:multiLevelType w:val="hybridMultilevel"/>
    <w:tmpl w:val="0A92C52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0"/>
  </w:num>
  <w:num w:numId="4">
    <w:abstractNumId w:val="19"/>
  </w:num>
  <w:num w:numId="5">
    <w:abstractNumId w:val="6"/>
  </w:num>
  <w:num w:numId="6">
    <w:abstractNumId w:val="3"/>
  </w:num>
  <w:num w:numId="7">
    <w:abstractNumId w:val="5"/>
  </w:num>
  <w:num w:numId="8">
    <w:abstractNumId w:val="10"/>
  </w:num>
  <w:num w:numId="9">
    <w:abstractNumId w:val="1"/>
  </w:num>
  <w:num w:numId="10">
    <w:abstractNumId w:val="22"/>
  </w:num>
  <w:num w:numId="11">
    <w:abstractNumId w:val="29"/>
  </w:num>
  <w:num w:numId="12">
    <w:abstractNumId w:val="27"/>
  </w:num>
  <w:num w:numId="13">
    <w:abstractNumId w:val="7"/>
  </w:num>
  <w:num w:numId="14">
    <w:abstractNumId w:val="13"/>
  </w:num>
  <w:num w:numId="15">
    <w:abstractNumId w:val="2"/>
  </w:num>
  <w:num w:numId="16">
    <w:abstractNumId w:val="17"/>
  </w:num>
  <w:num w:numId="17">
    <w:abstractNumId w:val="23"/>
  </w:num>
  <w:num w:numId="18">
    <w:abstractNumId w:val="9"/>
  </w:num>
  <w:num w:numId="19">
    <w:abstractNumId w:val="14"/>
  </w:num>
  <w:num w:numId="20">
    <w:abstractNumId w:val="16"/>
  </w:num>
  <w:num w:numId="21">
    <w:abstractNumId w:val="11"/>
  </w:num>
  <w:num w:numId="22">
    <w:abstractNumId w:val="8"/>
  </w:num>
  <w:num w:numId="23">
    <w:abstractNumId w:val="28"/>
  </w:num>
  <w:num w:numId="24">
    <w:abstractNumId w:val="30"/>
  </w:num>
  <w:num w:numId="25">
    <w:abstractNumId w:val="12"/>
  </w:num>
  <w:num w:numId="26">
    <w:abstractNumId w:val="18"/>
  </w:num>
  <w:num w:numId="27">
    <w:abstractNumId w:val="15"/>
  </w:num>
  <w:num w:numId="28">
    <w:abstractNumId w:val="26"/>
  </w:num>
  <w:num w:numId="29">
    <w:abstractNumId w:val="4"/>
  </w:num>
  <w:num w:numId="30">
    <w:abstractNumId w:val="25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6490"/>
    <w:rsid w:val="000047AA"/>
    <w:rsid w:val="000107B7"/>
    <w:rsid w:val="00012B77"/>
    <w:rsid w:val="00021DEE"/>
    <w:rsid w:val="00043DED"/>
    <w:rsid w:val="000460AD"/>
    <w:rsid w:val="000545A1"/>
    <w:rsid w:val="00060220"/>
    <w:rsid w:val="00061E80"/>
    <w:rsid w:val="0007234D"/>
    <w:rsid w:val="00073634"/>
    <w:rsid w:val="00080A97"/>
    <w:rsid w:val="000914BC"/>
    <w:rsid w:val="00092A06"/>
    <w:rsid w:val="00094A34"/>
    <w:rsid w:val="000C446E"/>
    <w:rsid w:val="000D432F"/>
    <w:rsid w:val="000E5504"/>
    <w:rsid w:val="000F3F9C"/>
    <w:rsid w:val="00107B75"/>
    <w:rsid w:val="00112901"/>
    <w:rsid w:val="00113362"/>
    <w:rsid w:val="001152D0"/>
    <w:rsid w:val="001170D5"/>
    <w:rsid w:val="0012570B"/>
    <w:rsid w:val="001348C4"/>
    <w:rsid w:val="00135DA4"/>
    <w:rsid w:val="00161172"/>
    <w:rsid w:val="00162307"/>
    <w:rsid w:val="001632AC"/>
    <w:rsid w:val="00176083"/>
    <w:rsid w:val="00180D37"/>
    <w:rsid w:val="001941D2"/>
    <w:rsid w:val="001A2CEF"/>
    <w:rsid w:val="001B0B40"/>
    <w:rsid w:val="001B59D4"/>
    <w:rsid w:val="001B7997"/>
    <w:rsid w:val="001C09E1"/>
    <w:rsid w:val="001C1E79"/>
    <w:rsid w:val="001D0E53"/>
    <w:rsid w:val="001D1BEC"/>
    <w:rsid w:val="001E30B2"/>
    <w:rsid w:val="00201167"/>
    <w:rsid w:val="0020148A"/>
    <w:rsid w:val="00212D59"/>
    <w:rsid w:val="00212D99"/>
    <w:rsid w:val="00216349"/>
    <w:rsid w:val="00216C2E"/>
    <w:rsid w:val="00217FD7"/>
    <w:rsid w:val="00220733"/>
    <w:rsid w:val="00236E2A"/>
    <w:rsid w:val="0023712E"/>
    <w:rsid w:val="002525C1"/>
    <w:rsid w:val="002623A5"/>
    <w:rsid w:val="00280F78"/>
    <w:rsid w:val="00282F43"/>
    <w:rsid w:val="00283385"/>
    <w:rsid w:val="00293069"/>
    <w:rsid w:val="00296D1E"/>
    <w:rsid w:val="002A04E2"/>
    <w:rsid w:val="002A36A3"/>
    <w:rsid w:val="002A412D"/>
    <w:rsid w:val="002C111A"/>
    <w:rsid w:val="002C1507"/>
    <w:rsid w:val="002C6E19"/>
    <w:rsid w:val="002C7FF9"/>
    <w:rsid w:val="002D3B0F"/>
    <w:rsid w:val="002E069E"/>
    <w:rsid w:val="002E5427"/>
    <w:rsid w:val="002E6490"/>
    <w:rsid w:val="002F68B6"/>
    <w:rsid w:val="00306613"/>
    <w:rsid w:val="003121AF"/>
    <w:rsid w:val="00324BDF"/>
    <w:rsid w:val="00352A27"/>
    <w:rsid w:val="003530E8"/>
    <w:rsid w:val="00355202"/>
    <w:rsid w:val="003703EC"/>
    <w:rsid w:val="00373C63"/>
    <w:rsid w:val="00375A23"/>
    <w:rsid w:val="0038670F"/>
    <w:rsid w:val="00386F86"/>
    <w:rsid w:val="003A5A2A"/>
    <w:rsid w:val="003A7596"/>
    <w:rsid w:val="003B3381"/>
    <w:rsid w:val="003B73C9"/>
    <w:rsid w:val="003C23E3"/>
    <w:rsid w:val="003C2DB1"/>
    <w:rsid w:val="003C4CFF"/>
    <w:rsid w:val="003C60D0"/>
    <w:rsid w:val="003D2CD0"/>
    <w:rsid w:val="003D52F7"/>
    <w:rsid w:val="003D551D"/>
    <w:rsid w:val="003F3A53"/>
    <w:rsid w:val="003F4616"/>
    <w:rsid w:val="0040566F"/>
    <w:rsid w:val="004139F2"/>
    <w:rsid w:val="00421A1B"/>
    <w:rsid w:val="00425618"/>
    <w:rsid w:val="00427624"/>
    <w:rsid w:val="00427F7A"/>
    <w:rsid w:val="0043262D"/>
    <w:rsid w:val="00432FE8"/>
    <w:rsid w:val="00447720"/>
    <w:rsid w:val="004506E5"/>
    <w:rsid w:val="00451C6A"/>
    <w:rsid w:val="0045607E"/>
    <w:rsid w:val="00474ADB"/>
    <w:rsid w:val="004856E9"/>
    <w:rsid w:val="00486AC9"/>
    <w:rsid w:val="004A2F53"/>
    <w:rsid w:val="004A635B"/>
    <w:rsid w:val="004B181D"/>
    <w:rsid w:val="004E0885"/>
    <w:rsid w:val="004E1B71"/>
    <w:rsid w:val="004E49CC"/>
    <w:rsid w:val="004F0FE5"/>
    <w:rsid w:val="004F5045"/>
    <w:rsid w:val="00515873"/>
    <w:rsid w:val="00524202"/>
    <w:rsid w:val="00534B43"/>
    <w:rsid w:val="00545D88"/>
    <w:rsid w:val="00561EFB"/>
    <w:rsid w:val="005707F7"/>
    <w:rsid w:val="00572EF4"/>
    <w:rsid w:val="00583B36"/>
    <w:rsid w:val="005911A7"/>
    <w:rsid w:val="00592AA7"/>
    <w:rsid w:val="00596596"/>
    <w:rsid w:val="00597A01"/>
    <w:rsid w:val="005A015B"/>
    <w:rsid w:val="005B20B2"/>
    <w:rsid w:val="005B5394"/>
    <w:rsid w:val="005C217B"/>
    <w:rsid w:val="005C7959"/>
    <w:rsid w:val="005E1919"/>
    <w:rsid w:val="005E2907"/>
    <w:rsid w:val="005E39BA"/>
    <w:rsid w:val="005E3E50"/>
    <w:rsid w:val="005E5307"/>
    <w:rsid w:val="005F0CF4"/>
    <w:rsid w:val="00606706"/>
    <w:rsid w:val="00611605"/>
    <w:rsid w:val="00615C54"/>
    <w:rsid w:val="00620E38"/>
    <w:rsid w:val="00621D5E"/>
    <w:rsid w:val="00622987"/>
    <w:rsid w:val="006361D8"/>
    <w:rsid w:val="00636575"/>
    <w:rsid w:val="00637B9E"/>
    <w:rsid w:val="006409A4"/>
    <w:rsid w:val="0064411C"/>
    <w:rsid w:val="00647CD8"/>
    <w:rsid w:val="00650F78"/>
    <w:rsid w:val="00666F94"/>
    <w:rsid w:val="00673BF4"/>
    <w:rsid w:val="006766C6"/>
    <w:rsid w:val="00686E87"/>
    <w:rsid w:val="00687877"/>
    <w:rsid w:val="006B1A35"/>
    <w:rsid w:val="006B53AF"/>
    <w:rsid w:val="006B6E1F"/>
    <w:rsid w:val="006B797C"/>
    <w:rsid w:val="006D5EF6"/>
    <w:rsid w:val="006D6B81"/>
    <w:rsid w:val="006E4A6F"/>
    <w:rsid w:val="006F316B"/>
    <w:rsid w:val="006F5987"/>
    <w:rsid w:val="00725AEC"/>
    <w:rsid w:val="00730DC6"/>
    <w:rsid w:val="00740421"/>
    <w:rsid w:val="00745F0A"/>
    <w:rsid w:val="0078208C"/>
    <w:rsid w:val="00783B0B"/>
    <w:rsid w:val="00797A63"/>
    <w:rsid w:val="007A1FD4"/>
    <w:rsid w:val="007B0CE3"/>
    <w:rsid w:val="007B1E98"/>
    <w:rsid w:val="007B5541"/>
    <w:rsid w:val="007C0826"/>
    <w:rsid w:val="007D545A"/>
    <w:rsid w:val="007D5F86"/>
    <w:rsid w:val="007D651D"/>
    <w:rsid w:val="007E2F9F"/>
    <w:rsid w:val="007E3ECD"/>
    <w:rsid w:val="007E41DF"/>
    <w:rsid w:val="007E4F93"/>
    <w:rsid w:val="007E5E5C"/>
    <w:rsid w:val="007E6791"/>
    <w:rsid w:val="007F15DF"/>
    <w:rsid w:val="007F2D55"/>
    <w:rsid w:val="007F5ACB"/>
    <w:rsid w:val="00803727"/>
    <w:rsid w:val="008167A9"/>
    <w:rsid w:val="008178E8"/>
    <w:rsid w:val="00841194"/>
    <w:rsid w:val="00846F1B"/>
    <w:rsid w:val="00862459"/>
    <w:rsid w:val="00863FCE"/>
    <w:rsid w:val="008679B4"/>
    <w:rsid w:val="00880513"/>
    <w:rsid w:val="00881BF8"/>
    <w:rsid w:val="00882442"/>
    <w:rsid w:val="00892484"/>
    <w:rsid w:val="008969E2"/>
    <w:rsid w:val="008A5597"/>
    <w:rsid w:val="008B08BA"/>
    <w:rsid w:val="008B3353"/>
    <w:rsid w:val="008C1041"/>
    <w:rsid w:val="008C3887"/>
    <w:rsid w:val="008E7352"/>
    <w:rsid w:val="008F5733"/>
    <w:rsid w:val="009019D0"/>
    <w:rsid w:val="00903129"/>
    <w:rsid w:val="00912057"/>
    <w:rsid w:val="009123E9"/>
    <w:rsid w:val="0092628C"/>
    <w:rsid w:val="00936FB8"/>
    <w:rsid w:val="009434C3"/>
    <w:rsid w:val="00943F91"/>
    <w:rsid w:val="009609DD"/>
    <w:rsid w:val="00967489"/>
    <w:rsid w:val="00972F99"/>
    <w:rsid w:val="009731EA"/>
    <w:rsid w:val="009844AB"/>
    <w:rsid w:val="00984ACA"/>
    <w:rsid w:val="00987C76"/>
    <w:rsid w:val="00987D1B"/>
    <w:rsid w:val="009906F5"/>
    <w:rsid w:val="009912D7"/>
    <w:rsid w:val="00992DD0"/>
    <w:rsid w:val="009B139D"/>
    <w:rsid w:val="009B1439"/>
    <w:rsid w:val="009B539F"/>
    <w:rsid w:val="009B7056"/>
    <w:rsid w:val="009D4EB5"/>
    <w:rsid w:val="009E0E61"/>
    <w:rsid w:val="009E4F94"/>
    <w:rsid w:val="009F595D"/>
    <w:rsid w:val="009F6146"/>
    <w:rsid w:val="00A02177"/>
    <w:rsid w:val="00A06270"/>
    <w:rsid w:val="00A0739E"/>
    <w:rsid w:val="00A12BA0"/>
    <w:rsid w:val="00A41E38"/>
    <w:rsid w:val="00A505EA"/>
    <w:rsid w:val="00A5061E"/>
    <w:rsid w:val="00A60648"/>
    <w:rsid w:val="00A60EA5"/>
    <w:rsid w:val="00A62FEC"/>
    <w:rsid w:val="00A6413F"/>
    <w:rsid w:val="00A65316"/>
    <w:rsid w:val="00A72097"/>
    <w:rsid w:val="00A72F11"/>
    <w:rsid w:val="00A74119"/>
    <w:rsid w:val="00AA03D5"/>
    <w:rsid w:val="00AA2B36"/>
    <w:rsid w:val="00AA7410"/>
    <w:rsid w:val="00AB6897"/>
    <w:rsid w:val="00AB76B2"/>
    <w:rsid w:val="00AC45C1"/>
    <w:rsid w:val="00AC53AE"/>
    <w:rsid w:val="00AC740D"/>
    <w:rsid w:val="00AD1048"/>
    <w:rsid w:val="00AD49F9"/>
    <w:rsid w:val="00AE370F"/>
    <w:rsid w:val="00AF1540"/>
    <w:rsid w:val="00AF5FBB"/>
    <w:rsid w:val="00B10B46"/>
    <w:rsid w:val="00B1435A"/>
    <w:rsid w:val="00B17CD5"/>
    <w:rsid w:val="00B20336"/>
    <w:rsid w:val="00B244EF"/>
    <w:rsid w:val="00B31EAA"/>
    <w:rsid w:val="00B35F40"/>
    <w:rsid w:val="00B3652F"/>
    <w:rsid w:val="00B53E8C"/>
    <w:rsid w:val="00B56074"/>
    <w:rsid w:val="00B65D62"/>
    <w:rsid w:val="00B7407A"/>
    <w:rsid w:val="00B76867"/>
    <w:rsid w:val="00B80856"/>
    <w:rsid w:val="00B83D9B"/>
    <w:rsid w:val="00B962D9"/>
    <w:rsid w:val="00BA1854"/>
    <w:rsid w:val="00BA2B47"/>
    <w:rsid w:val="00BC4D4F"/>
    <w:rsid w:val="00BC738D"/>
    <w:rsid w:val="00BD5547"/>
    <w:rsid w:val="00BE234D"/>
    <w:rsid w:val="00BE7634"/>
    <w:rsid w:val="00BF259F"/>
    <w:rsid w:val="00C05D53"/>
    <w:rsid w:val="00C1732E"/>
    <w:rsid w:val="00C17506"/>
    <w:rsid w:val="00C317F3"/>
    <w:rsid w:val="00C35656"/>
    <w:rsid w:val="00C40E62"/>
    <w:rsid w:val="00C42E9A"/>
    <w:rsid w:val="00C464D7"/>
    <w:rsid w:val="00C50ED3"/>
    <w:rsid w:val="00C52369"/>
    <w:rsid w:val="00C70DA3"/>
    <w:rsid w:val="00C74F93"/>
    <w:rsid w:val="00C83EBF"/>
    <w:rsid w:val="00C9788B"/>
    <w:rsid w:val="00CA2B20"/>
    <w:rsid w:val="00CB4BC2"/>
    <w:rsid w:val="00CC2E9C"/>
    <w:rsid w:val="00CE6D28"/>
    <w:rsid w:val="00D077B6"/>
    <w:rsid w:val="00D26607"/>
    <w:rsid w:val="00D304A2"/>
    <w:rsid w:val="00D375DE"/>
    <w:rsid w:val="00D378F2"/>
    <w:rsid w:val="00D47D18"/>
    <w:rsid w:val="00D61B45"/>
    <w:rsid w:val="00D74264"/>
    <w:rsid w:val="00D75EEF"/>
    <w:rsid w:val="00D76121"/>
    <w:rsid w:val="00D81192"/>
    <w:rsid w:val="00D92837"/>
    <w:rsid w:val="00DA16B5"/>
    <w:rsid w:val="00DB7588"/>
    <w:rsid w:val="00DC0F5D"/>
    <w:rsid w:val="00DD0B41"/>
    <w:rsid w:val="00DD593E"/>
    <w:rsid w:val="00DF07FD"/>
    <w:rsid w:val="00DF3BCE"/>
    <w:rsid w:val="00DF6053"/>
    <w:rsid w:val="00E14DC5"/>
    <w:rsid w:val="00E22834"/>
    <w:rsid w:val="00E23CCB"/>
    <w:rsid w:val="00E36A06"/>
    <w:rsid w:val="00E57247"/>
    <w:rsid w:val="00E85333"/>
    <w:rsid w:val="00EA5A1B"/>
    <w:rsid w:val="00EA636D"/>
    <w:rsid w:val="00EA649C"/>
    <w:rsid w:val="00EA6F10"/>
    <w:rsid w:val="00EB2651"/>
    <w:rsid w:val="00EB5137"/>
    <w:rsid w:val="00ED0D7A"/>
    <w:rsid w:val="00ED3A26"/>
    <w:rsid w:val="00ED43F7"/>
    <w:rsid w:val="00ED59DE"/>
    <w:rsid w:val="00ED6838"/>
    <w:rsid w:val="00ED6D84"/>
    <w:rsid w:val="00ED7442"/>
    <w:rsid w:val="00EE0543"/>
    <w:rsid w:val="00EE4D28"/>
    <w:rsid w:val="00EF538B"/>
    <w:rsid w:val="00F00D37"/>
    <w:rsid w:val="00F1080F"/>
    <w:rsid w:val="00F12885"/>
    <w:rsid w:val="00F13AC2"/>
    <w:rsid w:val="00F20327"/>
    <w:rsid w:val="00F2770E"/>
    <w:rsid w:val="00F27C54"/>
    <w:rsid w:val="00F375B2"/>
    <w:rsid w:val="00F45B3E"/>
    <w:rsid w:val="00F5048F"/>
    <w:rsid w:val="00F533EE"/>
    <w:rsid w:val="00F57A55"/>
    <w:rsid w:val="00F64ABE"/>
    <w:rsid w:val="00F702A6"/>
    <w:rsid w:val="00F82D28"/>
    <w:rsid w:val="00F8548B"/>
    <w:rsid w:val="00F86029"/>
    <w:rsid w:val="00F93CF5"/>
    <w:rsid w:val="00FA094F"/>
    <w:rsid w:val="00FA140A"/>
    <w:rsid w:val="00FB562E"/>
    <w:rsid w:val="00FC3BC5"/>
    <w:rsid w:val="00FD402B"/>
    <w:rsid w:val="00FE6CCC"/>
    <w:rsid w:val="00FF222F"/>
    <w:rsid w:val="00FF4384"/>
    <w:rsid w:val="00FF56D6"/>
    <w:rsid w:val="1C5B1B47"/>
    <w:rsid w:val="29625F8D"/>
    <w:rsid w:val="2CB5347E"/>
    <w:rsid w:val="476E6571"/>
    <w:rsid w:val="5DED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829DECD"/>
  <w15:docId w15:val="{85C404B6-1C9E-4763-985F-4CB2969B3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rFonts w:ascii="微软雅黑" w:eastAsia="微软雅黑" w:hAnsi="微软雅黑" w:cs="微软雅黑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snapToGrid/>
      <w:outlineLvl w:val="0"/>
    </w:pPr>
    <w:rPr>
      <w:b/>
      <w:bCs/>
      <w:kern w:val="44"/>
      <w:sz w:val="24"/>
      <w:szCs w:val="44"/>
    </w:rPr>
  </w:style>
  <w:style w:type="paragraph" w:styleId="2">
    <w:name w:val="heading 2"/>
    <w:next w:val="a"/>
    <w:link w:val="20"/>
    <w:uiPriority w:val="9"/>
    <w:unhideWhenUsed/>
    <w:qFormat/>
    <w:pPr>
      <w:widowControl w:val="0"/>
      <w:ind w:firstLineChars="200" w:firstLine="440"/>
      <w:outlineLvl w:val="1"/>
    </w:pPr>
    <w:rPr>
      <w:rFonts w:ascii="微软雅黑" w:eastAsia="微软雅黑" w:hAnsi="微软雅黑" w:cs="微软雅黑"/>
      <w:b/>
      <w:kern w:val="44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snapToGrid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b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qFormat/>
    <w:rPr>
      <w:rFonts w:ascii="微软雅黑" w:eastAsia="微软雅黑" w:hAnsi="微软雅黑" w:cs="微软雅黑"/>
      <w:b/>
      <w:bCs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微软雅黑" w:eastAsia="微软雅黑" w:hAnsi="微软雅黑" w:cs="微软雅黑"/>
      <w:b/>
      <w:kern w:val="44"/>
      <w:sz w:val="22"/>
    </w:rPr>
  </w:style>
  <w:style w:type="paragraph" w:styleId="ae">
    <w:name w:val="No Spacing"/>
    <w:uiPriority w:val="1"/>
    <w:qFormat/>
    <w:pPr>
      <w:widowControl w:val="0"/>
      <w:jc w:val="both"/>
    </w:pPr>
    <w:rPr>
      <w:rFonts w:eastAsia="微软雅黑"/>
      <w:kern w:val="2"/>
      <w:sz w:val="21"/>
      <w:szCs w:val="22"/>
    </w:rPr>
  </w:style>
  <w:style w:type="character" w:customStyle="1" w:styleId="10">
    <w:name w:val="标题 1 字符"/>
    <w:basedOn w:val="a0"/>
    <w:link w:val="1"/>
    <w:uiPriority w:val="9"/>
    <w:qFormat/>
    <w:rPr>
      <w:rFonts w:ascii="微软雅黑" w:eastAsia="微软雅黑" w:hAnsi="微软雅黑" w:cs="微软雅黑"/>
      <w:b/>
      <w:bCs/>
      <w:kern w:val="44"/>
      <w:sz w:val="24"/>
      <w:szCs w:val="44"/>
    </w:rPr>
  </w:style>
  <w:style w:type="character" w:customStyle="1" w:styleId="aa">
    <w:name w:val="页眉 字符"/>
    <w:basedOn w:val="a0"/>
    <w:link w:val="a9"/>
    <w:uiPriority w:val="99"/>
    <w:qFormat/>
    <w:rPr>
      <w:rFonts w:eastAsia="微软雅黑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eastAsia="微软雅黑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keepNext/>
      <w:keepLines/>
      <w:widowControl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table" w:customStyle="1" w:styleId="110">
    <w:name w:val="无格式表格 11"/>
    <w:basedOn w:val="a1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微软雅黑" w:eastAsia="微软雅黑" w:hAnsi="微软雅黑" w:cs="微软雅黑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 w:hAnsi="微软雅黑" w:cs="微软雅黑"/>
      <w:sz w:val="18"/>
      <w:szCs w:val="18"/>
    </w:rPr>
  </w:style>
  <w:style w:type="paragraph" w:customStyle="1" w:styleId="12">
    <w:name w:val="列出段落1"/>
    <w:basedOn w:val="a"/>
    <w:uiPriority w:val="34"/>
    <w:qFormat/>
    <w:pPr>
      <w:adjustRightInd/>
      <w:snapToGrid/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21">
    <w:name w:val="未处理的提及2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ListParagraph1">
    <w:name w:val="List Paragraph1"/>
    <w:basedOn w:val="a"/>
    <w:pPr>
      <w:widowControl/>
      <w:spacing w:before="100" w:beforeAutospacing="1" w:after="200"/>
      <w:ind w:firstLineChars="200" w:firstLine="420"/>
      <w:jc w:val="left"/>
    </w:pPr>
    <w:rPr>
      <w:rFonts w:ascii="Tahoma" w:hAnsi="Tahoma"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11.png"/><Relationship Id="rId10" Type="http://schemas.openxmlformats.org/officeDocument/2006/relationships/control" Target="activeX/activeX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&#33258;&#23450;&#20041;%20Office%20&#27169;&#26495;\&#31574;&#21010;&#26696;.dotx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547CE5-5920-4128-91B3-6B3B4F274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策划案.dotx</Template>
  <TotalTime>320</TotalTime>
  <Pages>7</Pages>
  <Words>359</Words>
  <Characters>2047</Characters>
  <Application>Microsoft Office Word</Application>
  <DocSecurity>0</DocSecurity>
  <Lines>17</Lines>
  <Paragraphs>4</Paragraphs>
  <ScaleCrop>false</ScaleCrop>
  <Company>Microsoft</Company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lulujie</dc:creator>
  <cp:lastModifiedBy>华 元豪</cp:lastModifiedBy>
  <cp:revision>145</cp:revision>
  <dcterms:created xsi:type="dcterms:W3CDTF">2018-03-14T02:34:00Z</dcterms:created>
  <dcterms:modified xsi:type="dcterms:W3CDTF">2019-07-12T08:09:00Z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